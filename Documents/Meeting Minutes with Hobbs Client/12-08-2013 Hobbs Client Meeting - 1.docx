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976875">
            <w:pPr>
              <w:pStyle w:val="Title"/>
              <w:pBdr>
                <w:bottom w:val="single" w:sz="4" w:space="4" w:color="auto"/>
              </w:pBdr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30D333" wp14:editId="4B2329C9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37C41">
              <w:rPr>
                <w:noProof/>
                <w:color w:val="auto"/>
              </w:rPr>
              <w:t>Hobbs Dry Cleaners &amp; Launderette</w:t>
            </w:r>
            <w:r w:rsidR="000E63D6">
              <w:rPr>
                <w:noProof/>
                <w:color w:val="auto"/>
              </w:rPr>
              <w:t xml:space="preserve"> Meeting Minutes #1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EE1895" w:rsidRDefault="0014212D" w:rsidP="0014212D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 w:rsidRPr="00976875">
              <w:rPr>
                <w:color w:val="auto"/>
              </w:rPr>
              <w:tab/>
            </w:r>
            <w:r w:rsidR="00612131">
              <w:rPr>
                <w:color w:val="auto"/>
              </w:rPr>
              <w:t>December 08</w:t>
            </w:r>
            <w:r w:rsidR="00550647" w:rsidRPr="00550647">
              <w:rPr>
                <w:color w:val="auto"/>
                <w:vertAlign w:val="superscript"/>
              </w:rPr>
              <w:t>th</w:t>
            </w:r>
            <w:r w:rsidR="00550647">
              <w:rPr>
                <w:color w:val="auto"/>
              </w:rPr>
              <w:t xml:space="preserve"> </w:t>
            </w:r>
            <w:r w:rsidR="009613BD">
              <w:rPr>
                <w:color w:val="auto"/>
              </w:rPr>
              <w:t>2013 at 12.00am</w:t>
            </w:r>
            <w:r w:rsidR="00612131">
              <w:rPr>
                <w:color w:val="auto"/>
              </w:rPr>
              <w:t>-13.25</w:t>
            </w:r>
            <w:r w:rsidR="009613BD">
              <w:rPr>
                <w:color w:val="auto"/>
              </w:rPr>
              <w:t>pm</w:t>
            </w:r>
          </w:p>
          <w:p w:rsidR="0014212D" w:rsidRPr="00976875" w:rsidRDefault="0014212D" w:rsidP="00976875">
            <w:pPr>
              <w:jc w:val="center"/>
              <w:rPr>
                <w:sz w:val="24"/>
              </w:rPr>
            </w:pPr>
          </w:p>
          <w:p w:rsidR="00EE1895" w:rsidRPr="00976875" w:rsidRDefault="00EE1895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Presents: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727FF4" w:rsidRDefault="00727FF4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EE1895" w:rsidRPr="00976875" w:rsidRDefault="00964258" w:rsidP="00F8043E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="00EE1895" w:rsidRPr="00976875">
        <w:rPr>
          <w:rStyle w:val="Strong"/>
          <w:i w:val="0"/>
          <w:color w:val="auto"/>
        </w:rPr>
        <w:t xml:space="preserve"> </w:t>
      </w:r>
      <w:r w:rsidR="00EC6B25">
        <w:rPr>
          <w:rStyle w:val="Strong"/>
          <w:i w:val="0"/>
          <w:color w:val="auto"/>
        </w:rPr>
        <w:t>topics</w:t>
      </w:r>
      <w:r w:rsidR="00EE1895"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026D34" w:rsidRPr="00976875" w:rsidTr="00727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26D34" w:rsidRPr="00976875" w:rsidRDefault="00026D34" w:rsidP="00727FF4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026D34" w:rsidRPr="00976875" w:rsidRDefault="00026D34" w:rsidP="00727F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26D34" w:rsidRPr="00976875" w:rsidTr="00727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26D34" w:rsidRPr="00026D34" w:rsidRDefault="00026D34" w:rsidP="00727FF4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026D34" w:rsidRPr="00976875" w:rsidRDefault="00EC6B25" w:rsidP="00727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Draft designs of webpages on paper</w:t>
            </w:r>
          </w:p>
        </w:tc>
      </w:tr>
      <w:tr w:rsidR="00026D34" w:rsidRPr="00976875" w:rsidTr="00727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26D34" w:rsidRPr="00E02477" w:rsidRDefault="00026D34" w:rsidP="00727FF4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026D34" w:rsidRPr="00976875" w:rsidRDefault="00EC6B25" w:rsidP="00727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Electronic copy of webpage designs (GUI wireframe designs)</w:t>
            </w:r>
          </w:p>
        </w:tc>
      </w:tr>
      <w:tr w:rsidR="00026D34" w:rsidRPr="00976875" w:rsidTr="00727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26D34" w:rsidRPr="00026D34" w:rsidRDefault="00026D34" w:rsidP="00727FF4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026D34" w:rsidRPr="00976875" w:rsidRDefault="00EC6B25" w:rsidP="00727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requirements</w:t>
            </w:r>
            <w:r w:rsidR="00A5457F">
              <w:t xml:space="preserve"> and workflow specification</w:t>
            </w:r>
          </w:p>
        </w:tc>
      </w:tr>
      <w:tr w:rsidR="009A32C2" w:rsidRPr="00976875" w:rsidTr="00727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A32C2" w:rsidRPr="00026D34" w:rsidRDefault="009A32C2" w:rsidP="00727FF4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9A32C2" w:rsidRDefault="009A32C2" w:rsidP="00727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Start requirement and design specification (UML diagrams)  </w:t>
            </w:r>
          </w:p>
        </w:tc>
      </w:tr>
    </w:tbl>
    <w:p w:rsidR="00250C49" w:rsidRPr="00976875" w:rsidRDefault="00250C49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8110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 xml:space="preserve">Action </w:t>
            </w:r>
            <w:r w:rsidR="00A477C4">
              <w:rPr>
                <w:color w:val="auto"/>
              </w:rPr>
              <w:t>Taken</w:t>
            </w:r>
          </w:p>
        </w:tc>
      </w:tr>
      <w:tr w:rsidR="00976875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026D34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7788" w:type="dxa"/>
          </w:tcPr>
          <w:p w:rsidR="00D92590" w:rsidRPr="00976875" w:rsidRDefault="00BE2697" w:rsidP="00A47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U</w:t>
            </w:r>
            <w:r w:rsidR="00A477C4">
              <w:rPr>
                <w:color w:val="auto"/>
              </w:rPr>
              <w:t>nderstood and improved</w:t>
            </w:r>
            <w:r w:rsidR="00FE4548">
              <w:rPr>
                <w:color w:val="auto"/>
              </w:rPr>
              <w:t xml:space="preserve"> designs of webpages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026D34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7788" w:type="dxa"/>
          </w:tcPr>
          <w:p w:rsidR="00D92590" w:rsidRPr="00976875" w:rsidRDefault="00BE2697" w:rsidP="00A47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</w:t>
            </w:r>
            <w:r w:rsidR="00A477C4">
              <w:rPr>
                <w:color w:val="auto"/>
              </w:rPr>
              <w:t>ompleted</w:t>
            </w:r>
            <w:r w:rsidR="009A32C2">
              <w:rPr>
                <w:color w:val="auto"/>
              </w:rPr>
              <w:t xml:space="preserve"> GUI Wireframe designs</w:t>
            </w:r>
          </w:p>
        </w:tc>
      </w:tr>
      <w:tr w:rsidR="00976875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026D34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7788" w:type="dxa"/>
          </w:tcPr>
          <w:p w:rsidR="00D92590" w:rsidRPr="00976875" w:rsidRDefault="00BE2697" w:rsidP="00D92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t>U</w:t>
            </w:r>
            <w:r w:rsidR="00A477C4">
              <w:t>pdated th</w:t>
            </w:r>
            <w:r w:rsidR="009A32C2">
              <w:t>e workflow specification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026D34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7788" w:type="dxa"/>
          </w:tcPr>
          <w:p w:rsidR="00D92590" w:rsidRPr="00976875" w:rsidRDefault="00BE2697" w:rsidP="00D73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</w:t>
            </w:r>
            <w:r w:rsidR="00A477C4">
              <w:rPr>
                <w:color w:val="auto"/>
              </w:rPr>
              <w:t xml:space="preserve">tarted work on the </w:t>
            </w:r>
            <w:r w:rsidR="009A32C2">
              <w:rPr>
                <w:color w:val="auto"/>
              </w:rPr>
              <w:t>design requirements and specification</w:t>
            </w:r>
          </w:p>
        </w:tc>
      </w:tr>
    </w:tbl>
    <w:p w:rsidR="00ED7C75" w:rsidRDefault="00ED7C75" w:rsidP="00B100FB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bookmarkStart w:id="0" w:name="_GoBack"/>
    </w:p>
    <w:p w:rsidR="00E355ED" w:rsidRDefault="00B100FB" w:rsidP="00B100FB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912383" w:rsidRPr="00912383" w:rsidRDefault="00912383" w:rsidP="00912383"/>
    <w:p w:rsidR="00E355ED" w:rsidRDefault="00E355ED" w:rsidP="00152476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="00152476" w:rsidRPr="001E7E73">
        <w:rPr>
          <w:b/>
        </w:rPr>
        <w:tab/>
      </w:r>
      <w:r w:rsidR="00152476" w:rsidRPr="001E7E73">
        <w:rPr>
          <w:b/>
        </w:rPr>
        <w:tab/>
      </w:r>
      <w:r w:rsidR="00152476"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902DD3" w:rsidRPr="001E7E73" w:rsidRDefault="00902DD3" w:rsidP="00152476">
      <w:pPr>
        <w:ind w:firstLine="720"/>
        <w:rPr>
          <w:b/>
        </w:rPr>
      </w:pPr>
    </w:p>
    <w:p w:rsidR="00152476" w:rsidRDefault="00902DD3" w:rsidP="00902DD3">
      <w:pPr>
        <w:ind w:firstLine="720"/>
      </w:pPr>
      <w:r>
        <w:t>…………………….....</w:t>
      </w:r>
      <w:r w:rsidR="001A4417">
        <w:t>....</w:t>
      </w:r>
      <w:r>
        <w:t>......</w:t>
      </w:r>
      <w:r>
        <w:tab/>
      </w:r>
      <w:r>
        <w:tab/>
      </w:r>
      <w:r>
        <w:tab/>
      </w:r>
      <w:r>
        <w:tab/>
      </w:r>
      <w:r>
        <w:tab/>
      </w:r>
      <w:r w:rsidR="001A4417">
        <w:t>……………………...............</w:t>
      </w:r>
    </w:p>
    <w:p w:rsidR="00E355ED" w:rsidRPr="00976875" w:rsidRDefault="00E355ED" w:rsidP="00152476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 w:rsidR="00152476">
        <w:tab/>
      </w:r>
      <w:r w:rsidR="00152476">
        <w:tab/>
      </w:r>
      <w:r w:rsidR="00152476">
        <w:tab/>
      </w:r>
      <w:r>
        <w:t>Client</w:t>
      </w:r>
    </w:p>
    <w:p w:rsidR="0014212D" w:rsidRPr="00976875" w:rsidRDefault="00DA77FA" w:rsidP="00DA77FA">
      <w:pPr>
        <w:spacing w:after="0" w:line="240" w:lineRule="auto"/>
      </w:pPr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  <w:bookmarkEnd w:id="0"/>
    </w:p>
    <w:p w:rsidR="0014212D" w:rsidRPr="00976875" w:rsidRDefault="0014212D" w:rsidP="00EE1895"/>
    <w:sectPr w:rsidR="0014212D" w:rsidRPr="00976875" w:rsidSect="00976875">
      <w:head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287" w:rsidRDefault="00F33287" w:rsidP="0014212D">
      <w:pPr>
        <w:spacing w:after="0" w:line="240" w:lineRule="auto"/>
      </w:pPr>
      <w:r>
        <w:separator/>
      </w:r>
    </w:p>
  </w:endnote>
  <w:endnote w:type="continuationSeparator" w:id="0">
    <w:p w:rsidR="00F33287" w:rsidRDefault="00F33287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287" w:rsidRDefault="00F33287" w:rsidP="0014212D">
      <w:pPr>
        <w:spacing w:after="0" w:line="240" w:lineRule="auto"/>
      </w:pPr>
      <w:r>
        <w:separator/>
      </w:r>
    </w:p>
  </w:footnote>
  <w:footnote w:type="continuationSeparator" w:id="0">
    <w:p w:rsidR="00F33287" w:rsidRDefault="00F33287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8D14B8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14D4B"/>
    <w:rsid w:val="00017ABE"/>
    <w:rsid w:val="00026D34"/>
    <w:rsid w:val="000607A3"/>
    <w:rsid w:val="000C3785"/>
    <w:rsid w:val="000C67D1"/>
    <w:rsid w:val="000D4C2F"/>
    <w:rsid w:val="000E4ADE"/>
    <w:rsid w:val="000E63D6"/>
    <w:rsid w:val="0014212D"/>
    <w:rsid w:val="00152476"/>
    <w:rsid w:val="001A4417"/>
    <w:rsid w:val="001A4FC9"/>
    <w:rsid w:val="001D7AFA"/>
    <w:rsid w:val="001E7717"/>
    <w:rsid w:val="001E7E73"/>
    <w:rsid w:val="00231719"/>
    <w:rsid w:val="00242A95"/>
    <w:rsid w:val="00246C1A"/>
    <w:rsid w:val="00250C49"/>
    <w:rsid w:val="0025119F"/>
    <w:rsid w:val="002765D8"/>
    <w:rsid w:val="0028571C"/>
    <w:rsid w:val="002B5856"/>
    <w:rsid w:val="002C3C8D"/>
    <w:rsid w:val="00307A64"/>
    <w:rsid w:val="0036241C"/>
    <w:rsid w:val="00363D1E"/>
    <w:rsid w:val="00377F75"/>
    <w:rsid w:val="00396883"/>
    <w:rsid w:val="003D5AAF"/>
    <w:rsid w:val="003F65CF"/>
    <w:rsid w:val="00473821"/>
    <w:rsid w:val="004859DA"/>
    <w:rsid w:val="004D147F"/>
    <w:rsid w:val="004F30B8"/>
    <w:rsid w:val="00550647"/>
    <w:rsid w:val="00551D5D"/>
    <w:rsid w:val="00597DE4"/>
    <w:rsid w:val="00612131"/>
    <w:rsid w:val="00634C7E"/>
    <w:rsid w:val="006416AB"/>
    <w:rsid w:val="006470F8"/>
    <w:rsid w:val="00660267"/>
    <w:rsid w:val="006C3099"/>
    <w:rsid w:val="006F1C2E"/>
    <w:rsid w:val="00727FF4"/>
    <w:rsid w:val="00754E7A"/>
    <w:rsid w:val="007A7EED"/>
    <w:rsid w:val="008110F4"/>
    <w:rsid w:val="00877DE1"/>
    <w:rsid w:val="008D14B8"/>
    <w:rsid w:val="00902DD3"/>
    <w:rsid w:val="00912383"/>
    <w:rsid w:val="009527C5"/>
    <w:rsid w:val="009613BD"/>
    <w:rsid w:val="00964258"/>
    <w:rsid w:val="00976875"/>
    <w:rsid w:val="009A32C2"/>
    <w:rsid w:val="00A477C4"/>
    <w:rsid w:val="00A5457F"/>
    <w:rsid w:val="00B100FB"/>
    <w:rsid w:val="00B27F84"/>
    <w:rsid w:val="00B54898"/>
    <w:rsid w:val="00B92D4F"/>
    <w:rsid w:val="00BD4BF1"/>
    <w:rsid w:val="00BE2697"/>
    <w:rsid w:val="00C56CA2"/>
    <w:rsid w:val="00C65871"/>
    <w:rsid w:val="00C8571A"/>
    <w:rsid w:val="00D7304C"/>
    <w:rsid w:val="00D92590"/>
    <w:rsid w:val="00DA33FB"/>
    <w:rsid w:val="00DA4942"/>
    <w:rsid w:val="00DA77FA"/>
    <w:rsid w:val="00E02477"/>
    <w:rsid w:val="00E061FB"/>
    <w:rsid w:val="00E355ED"/>
    <w:rsid w:val="00E359AF"/>
    <w:rsid w:val="00E37C41"/>
    <w:rsid w:val="00E80CAF"/>
    <w:rsid w:val="00EC6B25"/>
    <w:rsid w:val="00ED559E"/>
    <w:rsid w:val="00ED7C75"/>
    <w:rsid w:val="00EE1895"/>
    <w:rsid w:val="00F33287"/>
    <w:rsid w:val="00F462D9"/>
    <w:rsid w:val="00F7513C"/>
    <w:rsid w:val="00F8043E"/>
    <w:rsid w:val="00FA172B"/>
    <w:rsid w:val="00FE27DD"/>
    <w:rsid w:val="00FE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9613BD"/>
  </w:style>
  <w:style w:type="character" w:customStyle="1" w:styleId="pea">
    <w:name w:val="_pe_a"/>
    <w:basedOn w:val="DefaultParagraphFont"/>
    <w:rsid w:val="009613BD"/>
  </w:style>
  <w:style w:type="character" w:customStyle="1" w:styleId="bidi">
    <w:name w:val="bidi"/>
    <w:basedOn w:val="DefaultParagraphFont"/>
    <w:rsid w:val="009613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9613BD"/>
  </w:style>
  <w:style w:type="character" w:customStyle="1" w:styleId="pea">
    <w:name w:val="_pe_a"/>
    <w:basedOn w:val="DefaultParagraphFont"/>
    <w:rsid w:val="009613BD"/>
  </w:style>
  <w:style w:type="character" w:customStyle="1" w:styleId="bidi">
    <w:name w:val="bidi"/>
    <w:basedOn w:val="DefaultParagraphFont"/>
    <w:rsid w:val="0096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3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2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9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5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2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96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1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5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6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7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45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9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2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9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8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2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9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1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9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2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7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96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87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1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236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3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67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3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6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3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9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0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27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0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7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8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2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8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82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4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3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152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39</cp:revision>
  <dcterms:created xsi:type="dcterms:W3CDTF">2014-05-07T10:27:00Z</dcterms:created>
  <dcterms:modified xsi:type="dcterms:W3CDTF">2014-05-07T13:59:00Z</dcterms:modified>
</cp:coreProperties>
</file>