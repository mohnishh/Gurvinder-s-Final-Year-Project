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A84161">
            <w:pPr>
              <w:pStyle w:val="Title"/>
              <w:pBdr>
                <w:bottom w:val="single" w:sz="4" w:space="4" w:color="auto"/>
              </w:pBdr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FA2665">
              <w:rPr>
                <w:noProof/>
                <w:color w:val="auto"/>
              </w:rPr>
              <w:t>&amp; Launderette Meeting Minutes #2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EE1895" w:rsidRDefault="0014212D" w:rsidP="0014212D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 w:rsidRPr="00976875">
              <w:rPr>
                <w:color w:val="auto"/>
              </w:rPr>
              <w:tab/>
            </w:r>
            <w:r w:rsidR="00612131">
              <w:rPr>
                <w:color w:val="auto"/>
              </w:rPr>
              <w:t xml:space="preserve">December </w:t>
            </w:r>
            <w:r w:rsidR="00475766">
              <w:rPr>
                <w:color w:val="auto"/>
              </w:rPr>
              <w:t>14</w:t>
            </w:r>
            <w:r w:rsidR="00550647" w:rsidRPr="00550647">
              <w:rPr>
                <w:color w:val="auto"/>
                <w:vertAlign w:val="superscript"/>
              </w:rPr>
              <w:t>th</w:t>
            </w:r>
            <w:r w:rsidR="00550647">
              <w:rPr>
                <w:color w:val="auto"/>
              </w:rPr>
              <w:t xml:space="preserve"> </w:t>
            </w:r>
            <w:r w:rsidR="00612131">
              <w:rPr>
                <w:color w:val="auto"/>
              </w:rPr>
              <w:t xml:space="preserve">2013 at </w:t>
            </w:r>
            <w:r w:rsidR="00475766">
              <w:rPr>
                <w:color w:val="auto"/>
              </w:rPr>
              <w:t>14.00pm-14.35pm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1C140E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  <w:sz w:val="24"/>
              </w:rPr>
              <w:t>Present</w:t>
            </w:r>
            <w:r w:rsidR="00EE1895" w:rsidRPr="00976875">
              <w:rPr>
                <w:rFonts w:asciiTheme="minorHAnsi" w:hAnsiTheme="minorHAnsi"/>
                <w:color w:val="auto"/>
                <w:sz w:val="24"/>
              </w:rPr>
              <w:t xml:space="preserve">: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862F5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9862F5" w:rsidRPr="009862F5" w:rsidRDefault="009862F5" w:rsidP="009862F5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8363" w:type="dxa"/>
          </w:tcPr>
          <w:p w:rsidR="009862F5" w:rsidRPr="002B11D3" w:rsidRDefault="009862F5" w:rsidP="002B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Showed UML designs: Use Case Diagrams, Specifications, Class Diagram, </w:t>
            </w:r>
            <w:r w:rsidR="003D66A9">
              <w:t>and Sequence</w:t>
            </w:r>
            <w:r w:rsidR="00187AC7">
              <w:t xml:space="preserve"> Diagram. Including Architecture Design: Deployment</w:t>
            </w:r>
            <w:r>
              <w:t xml:space="preserve"> Diagram</w:t>
            </w:r>
          </w:p>
        </w:tc>
      </w:tr>
      <w:tr w:rsidR="00743C0E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743C0E" w:rsidRPr="009862F5" w:rsidRDefault="00743C0E" w:rsidP="009862F5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8363" w:type="dxa"/>
          </w:tcPr>
          <w:p w:rsidR="00743C0E" w:rsidRDefault="00743C0E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 log in for Admin and Customers (Business and Come-In Customers)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B11D3">
              <w:rPr>
                <w:color w:val="auto"/>
              </w:rPr>
              <w:t xml:space="preserve">Understanding differences between business and come-in customers 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9862F5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Viewed</w:t>
            </w:r>
            <w:r w:rsidR="002B11D3" w:rsidRPr="002B11D3">
              <w:rPr>
                <w:color w:val="auto"/>
              </w:rPr>
              <w:t xml:space="preserve"> paperwork and records of how the business currently manages transactions and information</w:t>
            </w:r>
          </w:p>
        </w:tc>
      </w:tr>
      <w:tr w:rsidR="002B11D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11D3">
              <w:t>Admin requirements: option to edit service items and their details; update, add and delete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9862F5" w:rsidP="002B1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provided</w:t>
            </w:r>
            <w:r w:rsidR="002B11D3" w:rsidRPr="002B11D3">
              <w:t xml:space="preserve"> information on service items, descriptions and prices that are required to be displayed on the webpages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3E4D55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3E4D55" w:rsidRPr="00976875" w:rsidRDefault="003E4D55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3E4D55" w:rsidRPr="00976875" w:rsidRDefault="0090074B" w:rsidP="00DF7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Start </w:t>
            </w:r>
            <w:r w:rsidR="003E4D55">
              <w:t xml:space="preserve">improvements </w:t>
            </w:r>
            <w:r w:rsidR="00DF7984">
              <w:t>on</w:t>
            </w:r>
            <w:r w:rsidR="00976876">
              <w:t xml:space="preserve"> UML designs and </w:t>
            </w:r>
            <w:r w:rsidR="003E4D55">
              <w:t>must include ER diagram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3E4D55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7788" w:type="dxa"/>
          </w:tcPr>
          <w:p w:rsidR="00D92590" w:rsidRPr="00976875" w:rsidRDefault="003F78A1" w:rsidP="001C3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 xml:space="preserve">Set separate </w:t>
            </w:r>
            <w:r w:rsidR="001C368B">
              <w:rPr>
                <w:color w:val="auto"/>
              </w:rPr>
              <w:t>log in accounts for admin,</w:t>
            </w:r>
            <w:r>
              <w:rPr>
                <w:color w:val="auto"/>
              </w:rPr>
              <w:t xml:space="preserve"> business </w:t>
            </w:r>
            <w:r w:rsidR="001C368B">
              <w:rPr>
                <w:color w:val="auto"/>
              </w:rPr>
              <w:t>customers and come-in customers</w:t>
            </w:r>
          </w:p>
        </w:tc>
      </w:tr>
      <w:tr w:rsidR="00551089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551089" w:rsidRDefault="003E4D55" w:rsidP="00FA172B">
            <w:pPr>
              <w:jc w:val="center"/>
            </w:pPr>
            <w:r>
              <w:t>3</w:t>
            </w:r>
          </w:p>
        </w:tc>
        <w:tc>
          <w:tcPr>
            <w:tcW w:w="7788" w:type="dxa"/>
          </w:tcPr>
          <w:p w:rsidR="00551089" w:rsidRDefault="00D60079" w:rsidP="00474E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Started adding</w:t>
            </w:r>
            <w:r w:rsidR="00474EEE">
              <w:t xml:space="preserve"> the functionality to</w:t>
            </w:r>
            <w:r>
              <w:t xml:space="preserve"> edit services </w:t>
            </w:r>
            <w:r w:rsidR="001B0897">
              <w:t>through the</w:t>
            </w:r>
            <w:r w:rsidR="008A6576">
              <w:t xml:space="preserve"> Admin Panel</w:t>
            </w:r>
            <w:r>
              <w:t xml:space="preserve"> </w:t>
            </w:r>
            <w:r w:rsidR="008A6576">
              <w:t xml:space="preserve"> </w:t>
            </w:r>
          </w:p>
        </w:tc>
      </w:tr>
      <w:tr w:rsidR="00976875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3E4D55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7788" w:type="dxa"/>
          </w:tcPr>
          <w:p w:rsidR="00D92590" w:rsidRPr="00976875" w:rsidRDefault="00835644" w:rsidP="00835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Started inputting information</w:t>
            </w:r>
            <w:r w:rsidR="007907D4">
              <w:rPr>
                <w:color w:val="auto"/>
              </w:rPr>
              <w:t xml:space="preserve"> on webpages with paper work and record references.</w:t>
            </w:r>
          </w:p>
        </w:tc>
      </w:tr>
      <w:tr w:rsidR="00976875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3E4D55" w:rsidP="00FA172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7788" w:type="dxa"/>
          </w:tcPr>
          <w:p w:rsidR="00D92590" w:rsidRPr="00976875" w:rsidRDefault="002E365F" w:rsidP="0050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t xml:space="preserve">Started inputting service </w:t>
            </w:r>
            <w:r w:rsidR="00500565">
              <w:t xml:space="preserve">description on </w:t>
            </w:r>
            <w:r>
              <w:t>webpages</w:t>
            </w:r>
            <w:r w:rsidR="007907D4">
              <w:t xml:space="preserve"> </w:t>
            </w:r>
          </w:p>
        </w:tc>
      </w:tr>
    </w:tbl>
    <w:p w:rsidR="00E63B2E" w:rsidRDefault="00E63B2E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</w:p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14212D" w:rsidRPr="00976875" w:rsidRDefault="0014212D" w:rsidP="00EE1895">
      <w:bookmarkStart w:id="0" w:name="_GoBack"/>
      <w:bookmarkEnd w:id="0"/>
    </w:p>
    <w:sectPr w:rsidR="0014212D" w:rsidRPr="00976875" w:rsidSect="0097687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FC3" w:rsidRDefault="00AF2FC3" w:rsidP="0014212D">
      <w:pPr>
        <w:spacing w:after="0" w:line="240" w:lineRule="auto"/>
      </w:pPr>
      <w:r>
        <w:separator/>
      </w:r>
    </w:p>
  </w:endnote>
  <w:endnote w:type="continuationSeparator" w:id="0">
    <w:p w:rsidR="00AF2FC3" w:rsidRDefault="00AF2FC3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46998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F50B1" w:rsidRDefault="002F50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F50B1" w:rsidRDefault="002F5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FC3" w:rsidRDefault="00AF2FC3" w:rsidP="0014212D">
      <w:pPr>
        <w:spacing w:after="0" w:line="240" w:lineRule="auto"/>
      </w:pPr>
      <w:r>
        <w:separator/>
      </w:r>
    </w:p>
  </w:footnote>
  <w:footnote w:type="continuationSeparator" w:id="0">
    <w:p w:rsidR="00AF2FC3" w:rsidRDefault="00AF2FC3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9E5B59"/>
    <w:multiLevelType w:val="hybridMultilevel"/>
    <w:tmpl w:val="6770B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17ABE"/>
    <w:rsid w:val="00026D34"/>
    <w:rsid w:val="000607A3"/>
    <w:rsid w:val="00083185"/>
    <w:rsid w:val="000C3785"/>
    <w:rsid w:val="000C67D1"/>
    <w:rsid w:val="000D4C2F"/>
    <w:rsid w:val="000D615D"/>
    <w:rsid w:val="000E4ADE"/>
    <w:rsid w:val="0014212D"/>
    <w:rsid w:val="00172E30"/>
    <w:rsid w:val="00187AC7"/>
    <w:rsid w:val="001A4FC9"/>
    <w:rsid w:val="001B0897"/>
    <w:rsid w:val="001C140E"/>
    <w:rsid w:val="001C368B"/>
    <w:rsid w:val="001D7AFA"/>
    <w:rsid w:val="00231719"/>
    <w:rsid w:val="0025119F"/>
    <w:rsid w:val="00251588"/>
    <w:rsid w:val="00275F24"/>
    <w:rsid w:val="002765D8"/>
    <w:rsid w:val="0028571C"/>
    <w:rsid w:val="002B11D3"/>
    <w:rsid w:val="002E365F"/>
    <w:rsid w:val="002F50B1"/>
    <w:rsid w:val="0036241C"/>
    <w:rsid w:val="00363D1E"/>
    <w:rsid w:val="00377F75"/>
    <w:rsid w:val="00382B75"/>
    <w:rsid w:val="00396883"/>
    <w:rsid w:val="003A47EE"/>
    <w:rsid w:val="003D5AAF"/>
    <w:rsid w:val="003D66A9"/>
    <w:rsid w:val="003E4D55"/>
    <w:rsid w:val="003F65CF"/>
    <w:rsid w:val="003F78A1"/>
    <w:rsid w:val="00473821"/>
    <w:rsid w:val="00474EEE"/>
    <w:rsid w:val="00475766"/>
    <w:rsid w:val="004D147F"/>
    <w:rsid w:val="004F30B8"/>
    <w:rsid w:val="00500565"/>
    <w:rsid w:val="005257A5"/>
    <w:rsid w:val="00535E7C"/>
    <w:rsid w:val="00550647"/>
    <w:rsid w:val="00551089"/>
    <w:rsid w:val="00551D5D"/>
    <w:rsid w:val="00597DE4"/>
    <w:rsid w:val="00612131"/>
    <w:rsid w:val="00620772"/>
    <w:rsid w:val="00623B94"/>
    <w:rsid w:val="00631D6F"/>
    <w:rsid w:val="00650160"/>
    <w:rsid w:val="00650563"/>
    <w:rsid w:val="00660267"/>
    <w:rsid w:val="006C3099"/>
    <w:rsid w:val="00743C0E"/>
    <w:rsid w:val="007907D4"/>
    <w:rsid w:val="00811593"/>
    <w:rsid w:val="0083215B"/>
    <w:rsid w:val="00832E0C"/>
    <w:rsid w:val="00835644"/>
    <w:rsid w:val="00844589"/>
    <w:rsid w:val="008476CD"/>
    <w:rsid w:val="00877DE1"/>
    <w:rsid w:val="00882FB2"/>
    <w:rsid w:val="008A6576"/>
    <w:rsid w:val="008B5354"/>
    <w:rsid w:val="0090074B"/>
    <w:rsid w:val="009527C5"/>
    <w:rsid w:val="00976875"/>
    <w:rsid w:val="00976876"/>
    <w:rsid w:val="009862F5"/>
    <w:rsid w:val="00A15671"/>
    <w:rsid w:val="00A2562A"/>
    <w:rsid w:val="00A3794C"/>
    <w:rsid w:val="00A84161"/>
    <w:rsid w:val="00AF2FC3"/>
    <w:rsid w:val="00B35FF6"/>
    <w:rsid w:val="00B54898"/>
    <w:rsid w:val="00B92D4F"/>
    <w:rsid w:val="00BB418B"/>
    <w:rsid w:val="00BE51F8"/>
    <w:rsid w:val="00BF2A50"/>
    <w:rsid w:val="00C07BB0"/>
    <w:rsid w:val="00C227E1"/>
    <w:rsid w:val="00C56CA2"/>
    <w:rsid w:val="00C578B8"/>
    <w:rsid w:val="00C64844"/>
    <w:rsid w:val="00C65871"/>
    <w:rsid w:val="00C9416B"/>
    <w:rsid w:val="00CB008F"/>
    <w:rsid w:val="00D345D8"/>
    <w:rsid w:val="00D60079"/>
    <w:rsid w:val="00D7304C"/>
    <w:rsid w:val="00D92590"/>
    <w:rsid w:val="00DF7984"/>
    <w:rsid w:val="00E02477"/>
    <w:rsid w:val="00E061FB"/>
    <w:rsid w:val="00E37C41"/>
    <w:rsid w:val="00E57E91"/>
    <w:rsid w:val="00E63B2E"/>
    <w:rsid w:val="00E80CAF"/>
    <w:rsid w:val="00ED559E"/>
    <w:rsid w:val="00EE1895"/>
    <w:rsid w:val="00F3327E"/>
    <w:rsid w:val="00F8043E"/>
    <w:rsid w:val="00FA172B"/>
    <w:rsid w:val="00FA2665"/>
    <w:rsid w:val="00FC471D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74CB6-F97A-46C6-AF35-10BCA88A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109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56</cp:revision>
  <dcterms:created xsi:type="dcterms:W3CDTF">2014-05-07T10:27:00Z</dcterms:created>
  <dcterms:modified xsi:type="dcterms:W3CDTF">2014-05-07T21:22:00Z</dcterms:modified>
</cp:coreProperties>
</file>