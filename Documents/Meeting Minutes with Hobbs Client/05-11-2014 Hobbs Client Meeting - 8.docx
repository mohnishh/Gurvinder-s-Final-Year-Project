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76875" w:rsidRPr="00976875" w:rsidTr="00976875">
        <w:tc>
          <w:tcPr>
            <w:tcW w:w="9242" w:type="dxa"/>
            <w:shd w:val="clear" w:color="auto" w:fill="FFFFFF" w:themeFill="background1"/>
          </w:tcPr>
          <w:p w:rsidR="00EE1895" w:rsidRPr="00976875" w:rsidRDefault="00F8043E" w:rsidP="00252FD8">
            <w:pPr>
              <w:pStyle w:val="Title"/>
              <w:pBdr>
                <w:bottom w:val="single" w:sz="4" w:space="4" w:color="auto"/>
              </w:pBdr>
              <w:tabs>
                <w:tab w:val="left" w:pos="1440"/>
              </w:tabs>
              <w:jc w:val="center"/>
              <w:rPr>
                <w:color w:val="auto"/>
              </w:rPr>
            </w:pPr>
            <w:r w:rsidRPr="00976875">
              <w:rPr>
                <w:noProof/>
                <w:color w:val="auto"/>
              </w:rPr>
              <w:drawing>
                <wp:anchor distT="0" distB="0" distL="114300" distR="114300" simplePos="0" relativeHeight="251658240" behindDoc="1" locked="0" layoutInCell="1" allowOverlap="1" wp14:anchorId="6B654171" wp14:editId="268C7BB2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1" name="Picture 1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A2665">
              <w:rPr>
                <w:noProof/>
                <w:color w:val="auto"/>
              </w:rPr>
              <w:t>Hobbs Dry</w:t>
            </w:r>
            <w:r w:rsidR="00631D6F" w:rsidRPr="00976875">
              <w:rPr>
                <w:noProof/>
                <w:color w:val="auto"/>
              </w:rPr>
              <w:drawing>
                <wp:anchor distT="0" distB="0" distL="114300" distR="114300" simplePos="0" relativeHeight="251660288" behindDoc="1" locked="0" layoutInCell="1" allowOverlap="1" wp14:anchorId="76722803" wp14:editId="1475FED1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2" name="Picture 2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631D6F">
              <w:rPr>
                <w:noProof/>
                <w:color w:val="auto"/>
              </w:rPr>
              <w:t xml:space="preserve"> Cleaners </w:t>
            </w:r>
            <w:r w:rsidR="005666EA">
              <w:rPr>
                <w:noProof/>
                <w:color w:val="auto"/>
              </w:rPr>
              <w:t>&amp; Launderette Meeting Minutes #8</w:t>
            </w:r>
          </w:p>
          <w:p w:rsidR="00EE1895" w:rsidRPr="00976875" w:rsidRDefault="00612131" w:rsidP="00612131">
            <w:pPr>
              <w:pStyle w:val="Subtitle"/>
              <w:tabs>
                <w:tab w:val="center" w:pos="4513"/>
                <w:tab w:val="left" w:pos="8313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E37C41">
              <w:rPr>
                <w:color w:val="auto"/>
              </w:rPr>
              <w:t>Location: Hobbs Launderette</w:t>
            </w:r>
            <w:r>
              <w:rPr>
                <w:color w:val="auto"/>
              </w:rPr>
              <w:tab/>
            </w:r>
          </w:p>
          <w:p w:rsidR="000E120E" w:rsidRPr="000E120E" w:rsidRDefault="00BF628B" w:rsidP="000E120E">
            <w:pPr>
              <w:pStyle w:val="Subtitle"/>
              <w:tabs>
                <w:tab w:val="center" w:pos="4513"/>
                <w:tab w:val="left" w:pos="7515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B34680">
              <w:rPr>
                <w:color w:val="auto"/>
              </w:rPr>
              <w:t>May</w:t>
            </w:r>
            <w:r w:rsidR="00E3355C">
              <w:rPr>
                <w:color w:val="auto"/>
              </w:rPr>
              <w:t xml:space="preserve"> </w:t>
            </w:r>
            <w:r w:rsidR="005666EA">
              <w:rPr>
                <w:color w:val="auto"/>
              </w:rPr>
              <w:t>11</w:t>
            </w:r>
            <w:r w:rsidR="005666EA">
              <w:rPr>
                <w:color w:val="auto"/>
                <w:vertAlign w:val="superscript"/>
              </w:rPr>
              <w:t>th</w:t>
            </w:r>
            <w:r w:rsidR="00487BBE">
              <w:rPr>
                <w:color w:val="auto"/>
                <w:vertAlign w:val="superscript"/>
              </w:rPr>
              <w:t xml:space="preserve"> </w:t>
            </w:r>
            <w:r w:rsidR="000E120E" w:rsidRPr="000E120E">
              <w:rPr>
                <w:color w:val="auto"/>
              </w:rPr>
              <w:t xml:space="preserve">2014 at </w:t>
            </w:r>
            <w:r w:rsidR="005666EA">
              <w:rPr>
                <w:color w:val="auto"/>
              </w:rPr>
              <w:t>10.00am-11.</w:t>
            </w:r>
            <w:r w:rsidR="00112003">
              <w:rPr>
                <w:color w:val="auto"/>
              </w:rPr>
              <w:t>30</w:t>
            </w:r>
            <w:r w:rsidR="000E120E" w:rsidRPr="000E120E">
              <w:rPr>
                <w:color w:val="auto"/>
              </w:rPr>
              <w:t>am</w:t>
            </w:r>
          </w:p>
          <w:p w:rsidR="00275F24" w:rsidRDefault="00275F24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  <w:sz w:val="24"/>
              </w:rPr>
            </w:pPr>
          </w:p>
          <w:p w:rsidR="00EE1895" w:rsidRPr="00976875" w:rsidRDefault="0089162F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  <w:sz w:val="24"/>
              </w:rPr>
              <w:t>Present</w:t>
            </w:r>
            <w:r w:rsidR="00EE1895" w:rsidRPr="00976875">
              <w:rPr>
                <w:rFonts w:asciiTheme="minorHAnsi" w:hAnsiTheme="minorHAnsi"/>
                <w:color w:val="auto"/>
                <w:sz w:val="24"/>
              </w:rPr>
              <w:t xml:space="preserve">: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Tika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Lal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Bomjan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and</w:t>
            </w:r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>Gurvinder</w:t>
            </w:r>
            <w:proofErr w:type="spellEnd"/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Kaur</w:t>
            </w:r>
            <w:r w:rsidR="0014212D" w:rsidRPr="00976875">
              <w:rPr>
                <w:rFonts w:asciiTheme="minorHAnsi" w:hAnsiTheme="minorHAnsi"/>
                <w:b w:val="0"/>
                <w:color w:val="auto"/>
                <w:sz w:val="24"/>
              </w:rPr>
              <w:t xml:space="preserve">                                                                                               </w:t>
            </w:r>
          </w:p>
        </w:tc>
      </w:tr>
    </w:tbl>
    <w:p w:rsidR="00535E7C" w:rsidRDefault="00535E7C" w:rsidP="00F8043E">
      <w:pPr>
        <w:pStyle w:val="Subtitle"/>
        <w:tabs>
          <w:tab w:val="right" w:pos="9026"/>
        </w:tabs>
        <w:rPr>
          <w:rFonts w:asciiTheme="minorHAnsi" w:eastAsiaTheme="minorEastAsia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:rsidR="002B11D3" w:rsidRPr="00976875" w:rsidRDefault="002B11D3" w:rsidP="002B11D3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Project</w:t>
      </w:r>
      <w:r w:rsidRPr="00976875">
        <w:rPr>
          <w:rStyle w:val="Strong"/>
          <w:i w:val="0"/>
          <w:color w:val="auto"/>
        </w:rPr>
        <w:t xml:space="preserve"> </w:t>
      </w:r>
      <w:r>
        <w:rPr>
          <w:rStyle w:val="Strong"/>
          <w:i w:val="0"/>
          <w:color w:val="auto"/>
        </w:rPr>
        <w:t>topics</w:t>
      </w:r>
      <w:r w:rsidRPr="00976875">
        <w:rPr>
          <w:rStyle w:val="Strong"/>
          <w:i w:val="0"/>
          <w:color w:val="auto"/>
        </w:rPr>
        <w:t xml:space="preserve"> discussed:</w:t>
      </w:r>
    </w:p>
    <w:tbl>
      <w:tblPr>
        <w:tblStyle w:val="LightShading"/>
        <w:tblpPr w:leftFromText="180" w:rightFromText="180" w:vertAnchor="page" w:horzAnchor="margin" w:tblpY="6187"/>
        <w:tblW w:w="0" w:type="auto"/>
        <w:tblLook w:val="04A0" w:firstRow="1" w:lastRow="0" w:firstColumn="1" w:lastColumn="0" w:noHBand="0" w:noVBand="1"/>
      </w:tblPr>
      <w:tblGrid>
        <w:gridCol w:w="817"/>
        <w:gridCol w:w="8363"/>
      </w:tblGrid>
      <w:tr w:rsidR="002B11D3" w:rsidRPr="00976875" w:rsidTr="00ED4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jc w:val="center"/>
              <w:rPr>
                <w:color w:val="auto"/>
              </w:rPr>
            </w:pPr>
          </w:p>
        </w:tc>
        <w:tc>
          <w:tcPr>
            <w:tcW w:w="8363" w:type="dxa"/>
          </w:tcPr>
          <w:p w:rsidR="002B11D3" w:rsidRPr="002B11D3" w:rsidRDefault="002B11D3" w:rsidP="002B1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E161CE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161CE" w:rsidRPr="003E4FFC" w:rsidRDefault="00E161CE" w:rsidP="003E4FFC">
            <w:pPr>
              <w:pStyle w:val="ListParagraph"/>
              <w:numPr>
                <w:ilvl w:val="0"/>
                <w:numId w:val="9"/>
              </w:numPr>
              <w:jc w:val="center"/>
            </w:pPr>
          </w:p>
        </w:tc>
        <w:tc>
          <w:tcPr>
            <w:tcW w:w="8363" w:type="dxa"/>
          </w:tcPr>
          <w:p w:rsidR="00E161CE" w:rsidRDefault="00FA117E" w:rsidP="00FA1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Additional functionality: </w:t>
            </w:r>
            <w:r w:rsidR="00D347F7">
              <w:t>Showed client the functiona</w:t>
            </w:r>
            <w:r w:rsidR="00081ECC">
              <w:t>lity for admin to view customer</w:t>
            </w:r>
            <w:r w:rsidR="00D347F7">
              <w:t>s</w:t>
            </w:r>
            <w:r w:rsidR="00081ECC">
              <w:t>’</w:t>
            </w:r>
            <w:r w:rsidR="00D347F7">
              <w:t xml:space="preserve"> order</w:t>
            </w:r>
            <w:r w:rsidR="00DF01BC">
              <w:t>’s history; including</w:t>
            </w:r>
            <w:r w:rsidR="00D347F7">
              <w:t xml:space="preserve"> </w:t>
            </w:r>
            <w:r w:rsidR="00891CE9">
              <w:t xml:space="preserve">for business customers; </w:t>
            </w:r>
            <w:r w:rsidR="00081ECC">
              <w:t xml:space="preserve">collection’s </w:t>
            </w:r>
            <w:r w:rsidR="00DF01BC">
              <w:t>time</w:t>
            </w:r>
            <w:r w:rsidR="00223CB6">
              <w:t xml:space="preserve"> a</w:t>
            </w:r>
            <w:r w:rsidR="00DF01BC">
              <w:t>nd date</w:t>
            </w:r>
            <w:r w:rsidR="00081ECC">
              <w:t>, and delivery’s time and date functionalities</w:t>
            </w:r>
            <w:r w:rsidR="00223CB6">
              <w:t>.</w:t>
            </w:r>
            <w:r>
              <w:t xml:space="preserve"> We tested this functionality and ensured it was working as required. </w:t>
            </w:r>
          </w:p>
        </w:tc>
      </w:tr>
      <w:tr w:rsidR="00605C28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605C28" w:rsidRPr="002B11D3" w:rsidRDefault="00605C28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605C28" w:rsidRDefault="00536652" w:rsidP="005B30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Client allowed </w:t>
            </w:r>
            <w:proofErr w:type="spellStart"/>
            <w:r>
              <w:t>Gurvinder</w:t>
            </w:r>
            <w:proofErr w:type="spellEnd"/>
            <w:r>
              <w:t xml:space="preserve"> to d</w:t>
            </w:r>
            <w:r w:rsidR="002261B6">
              <w:t xml:space="preserve">istribute her questionnaire </w:t>
            </w:r>
            <w:r w:rsidR="00087C19">
              <w:t>to business</w:t>
            </w:r>
            <w:r>
              <w:t xml:space="preserve"> customer and </w:t>
            </w:r>
            <w:r w:rsidR="005B30BC">
              <w:t xml:space="preserve">regular walk </w:t>
            </w:r>
            <w:r w:rsidR="008D35E8">
              <w:t>in</w:t>
            </w:r>
            <w:r>
              <w:t xml:space="preserve"> customer</w:t>
            </w:r>
            <w:r w:rsidR="00575D6E">
              <w:t>s</w:t>
            </w:r>
            <w:r>
              <w:t>.</w:t>
            </w:r>
          </w:p>
        </w:tc>
      </w:tr>
    </w:tbl>
    <w:p w:rsidR="00D92590" w:rsidRPr="00976875" w:rsidRDefault="00D92590" w:rsidP="00EE1895"/>
    <w:tbl>
      <w:tblPr>
        <w:tblStyle w:val="LightShading"/>
        <w:tblpPr w:leftFromText="180" w:rightFromText="180" w:vertAnchor="text" w:horzAnchor="margin" w:tblpXSpec="center" w:tblpY="219"/>
        <w:tblW w:w="9180" w:type="dxa"/>
        <w:tblLook w:val="04A0" w:firstRow="1" w:lastRow="0" w:firstColumn="1" w:lastColumn="0" w:noHBand="0" w:noVBand="1"/>
      </w:tblPr>
      <w:tblGrid>
        <w:gridCol w:w="1392"/>
        <w:gridCol w:w="7788"/>
      </w:tblGrid>
      <w:tr w:rsidR="00976875" w:rsidRPr="00976875" w:rsidTr="00026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D92590" w:rsidP="00D92590">
            <w:pPr>
              <w:jc w:val="center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No.</w:t>
            </w:r>
          </w:p>
        </w:tc>
        <w:tc>
          <w:tcPr>
            <w:tcW w:w="7788" w:type="dxa"/>
          </w:tcPr>
          <w:p w:rsidR="00D92590" w:rsidRPr="00976875" w:rsidRDefault="00D92590" w:rsidP="00D925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Taken</w:t>
            </w:r>
          </w:p>
        </w:tc>
      </w:tr>
      <w:tr w:rsidR="004B6B1C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4B6B1C" w:rsidRPr="00976875" w:rsidRDefault="004B6B1C" w:rsidP="00D92590">
            <w:pPr>
              <w:jc w:val="center"/>
            </w:pPr>
            <w:r>
              <w:t>1</w:t>
            </w:r>
          </w:p>
        </w:tc>
        <w:tc>
          <w:tcPr>
            <w:tcW w:w="7788" w:type="dxa"/>
          </w:tcPr>
          <w:p w:rsidR="004B6B1C" w:rsidRPr="00976875" w:rsidRDefault="00484D9C" w:rsidP="00484D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Got questionnaires filled </w:t>
            </w:r>
            <w:r w:rsidR="00536652">
              <w:t xml:space="preserve"> </w:t>
            </w:r>
            <w:r w:rsidR="00933558">
              <w:t>– received positive response</w:t>
            </w:r>
            <w:r w:rsidR="006F6D7F">
              <w:t>.</w:t>
            </w:r>
          </w:p>
        </w:tc>
      </w:tr>
      <w:tr w:rsidR="00432F08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432F08" w:rsidRDefault="00432F08" w:rsidP="00D92590">
            <w:pPr>
              <w:jc w:val="center"/>
            </w:pPr>
            <w:r>
              <w:t xml:space="preserve">2 </w:t>
            </w:r>
          </w:p>
        </w:tc>
        <w:tc>
          <w:tcPr>
            <w:tcW w:w="7788" w:type="dxa"/>
          </w:tcPr>
          <w:p w:rsidR="00432F08" w:rsidRDefault="004A3B1A" w:rsidP="00432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Added the completed </w:t>
            </w:r>
            <w:r w:rsidR="00BB7CFB">
              <w:t>questionnaires</w:t>
            </w:r>
            <w:r>
              <w:t xml:space="preserve"> in</w:t>
            </w:r>
            <w:r w:rsidR="00BB7CFB">
              <w:t>to</w:t>
            </w:r>
            <w:r>
              <w:t xml:space="preserve"> the</w:t>
            </w:r>
            <w:r w:rsidR="00B100DA">
              <w:t xml:space="preserve"> report’s</w:t>
            </w:r>
            <w:r>
              <w:t xml:space="preserve"> appendices with the rest of the outputs.</w:t>
            </w:r>
            <w:r w:rsidR="00432F08">
              <w:t xml:space="preserve"> </w:t>
            </w:r>
          </w:p>
        </w:tc>
      </w:tr>
    </w:tbl>
    <w:p w:rsidR="00C36D7E" w:rsidRPr="00C36D7E" w:rsidRDefault="00C36D7E" w:rsidP="00C36D7E"/>
    <w:p w:rsidR="00832E0C" w:rsidRDefault="00832E0C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Signed:</w:t>
      </w:r>
    </w:p>
    <w:p w:rsidR="00832E0C" w:rsidRPr="00912383" w:rsidRDefault="00832E0C" w:rsidP="00832E0C"/>
    <w:p w:rsidR="00832E0C" w:rsidRDefault="00832E0C" w:rsidP="00832E0C">
      <w:pPr>
        <w:ind w:firstLine="720"/>
        <w:rPr>
          <w:b/>
        </w:rPr>
      </w:pPr>
      <w:proofErr w:type="spellStart"/>
      <w:r w:rsidRPr="001E7E73">
        <w:rPr>
          <w:b/>
        </w:rPr>
        <w:t>Gurvinder</w:t>
      </w:r>
      <w:proofErr w:type="spellEnd"/>
      <w:r w:rsidRPr="001E7E73">
        <w:rPr>
          <w:b/>
        </w:rPr>
        <w:t xml:space="preserve"> Kaur</w:t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proofErr w:type="spellStart"/>
      <w:r w:rsidRPr="001E7E73">
        <w:rPr>
          <w:b/>
        </w:rPr>
        <w:t>Tika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Lal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Bomjan</w:t>
      </w:r>
      <w:proofErr w:type="spellEnd"/>
    </w:p>
    <w:p w:rsidR="00832E0C" w:rsidRPr="001E7E73" w:rsidRDefault="00832E0C" w:rsidP="00832E0C">
      <w:pPr>
        <w:ind w:firstLine="720"/>
        <w:rPr>
          <w:b/>
        </w:rPr>
      </w:pPr>
    </w:p>
    <w:p w:rsidR="00832E0C" w:rsidRDefault="00832E0C" w:rsidP="00832E0C">
      <w:pPr>
        <w:ind w:firstLine="720"/>
      </w:pPr>
      <w:r>
        <w:t>……………………...............</w:t>
      </w:r>
      <w:r>
        <w:tab/>
      </w:r>
      <w:r>
        <w:tab/>
      </w:r>
      <w:r>
        <w:tab/>
      </w:r>
      <w:r>
        <w:tab/>
      </w:r>
      <w:r>
        <w:tab/>
        <w:t>……………………...............</w:t>
      </w:r>
    </w:p>
    <w:p w:rsidR="0014212D" w:rsidRPr="00976875" w:rsidRDefault="00832E0C" w:rsidP="005914DE">
      <w:pPr>
        <w:ind w:firstLine="720"/>
      </w:pPr>
      <w:r>
        <w:t>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</w:t>
      </w:r>
    </w:p>
    <w:sectPr w:rsidR="0014212D" w:rsidRPr="00976875" w:rsidSect="009768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4FAF" w:rsidRDefault="004B4FAF" w:rsidP="0014212D">
      <w:pPr>
        <w:spacing w:after="0" w:line="240" w:lineRule="auto"/>
      </w:pPr>
      <w:r>
        <w:separator/>
      </w:r>
    </w:p>
  </w:endnote>
  <w:endnote w:type="continuationSeparator" w:id="0">
    <w:p w:rsidR="004B4FAF" w:rsidRDefault="004B4FAF" w:rsidP="0014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387" w:rsidRDefault="00E343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7273142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:rsidR="00321C5A" w:rsidRDefault="00E34387" w:rsidP="00E34387">
        <w:pPr>
          <w:pStyle w:val="Footer"/>
        </w:pPr>
        <w:r>
          <w:t>Hobbs Dry Cleaners &amp; Launderette Meeting Minutes #8</w:t>
        </w:r>
        <w:r>
          <w:tab/>
        </w:r>
        <w:r>
          <w:tab/>
          <w:t xml:space="preserve"> </w:t>
        </w:r>
        <w:r w:rsidR="00321C5A">
          <w:fldChar w:fldCharType="begin"/>
        </w:r>
        <w:r w:rsidR="00321C5A">
          <w:instrText xml:space="preserve"> PAGE   \* MERGEFORMAT </w:instrText>
        </w:r>
        <w:r w:rsidR="00321C5A">
          <w:fldChar w:fldCharType="separate"/>
        </w:r>
        <w:r>
          <w:rPr>
            <w:noProof/>
          </w:rPr>
          <w:t>1</w:t>
        </w:r>
        <w:r w:rsidR="00321C5A">
          <w:rPr>
            <w:noProof/>
          </w:rPr>
          <w:fldChar w:fldCharType="end"/>
        </w:r>
      </w:p>
    </w:sdtContent>
  </w:sdt>
  <w:p w:rsidR="00C838A7" w:rsidRDefault="00C838A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387" w:rsidRDefault="00E343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4FAF" w:rsidRDefault="004B4FAF" w:rsidP="0014212D">
      <w:pPr>
        <w:spacing w:after="0" w:line="240" w:lineRule="auto"/>
      </w:pPr>
      <w:r>
        <w:separator/>
      </w:r>
    </w:p>
  </w:footnote>
  <w:footnote w:type="continuationSeparator" w:id="0">
    <w:p w:rsidR="004B4FAF" w:rsidRDefault="004B4FAF" w:rsidP="0014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387" w:rsidRDefault="00E3438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4923" w:type="dxa"/>
      <w:jc w:val="right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E36C0A" w:themeColor="accent6" w:themeShade="BF"/>
        <w:insideV w:val="single" w:sz="18" w:space="0" w:color="auto"/>
      </w:tblBorders>
      <w:tblLook w:val="04A0" w:firstRow="1" w:lastRow="0" w:firstColumn="1" w:lastColumn="0" w:noHBand="0" w:noVBand="1"/>
    </w:tblPr>
    <w:tblGrid>
      <w:gridCol w:w="4153"/>
      <w:gridCol w:w="770"/>
    </w:tblGrid>
    <w:tr w:rsidR="00E061FB" w:rsidTr="00E37C41">
      <w:trPr>
        <w:jc w:val="right"/>
      </w:trPr>
      <w:tc>
        <w:tcPr>
          <w:tcW w:w="4153" w:type="dxa"/>
          <w:hideMark/>
        </w:tcPr>
        <w:p w:rsidR="00976875" w:rsidRDefault="00B35FF6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IN3007</w:t>
          </w:r>
          <w:r w:rsidR="00976875">
            <w:rPr>
              <w:color w:val="002060"/>
              <w:sz w:val="32"/>
            </w:rPr>
            <w:t xml:space="preserve"> </w:t>
          </w:r>
          <w:r w:rsidR="00E37C41">
            <w:rPr>
              <w:color w:val="002060"/>
              <w:sz w:val="32"/>
            </w:rPr>
            <w:t>Individual Project</w:t>
          </w:r>
        </w:p>
        <w:p w:rsidR="00E061FB" w:rsidRDefault="00976875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City University London</w:t>
          </w:r>
        </w:p>
      </w:tc>
      <w:tc>
        <w:tcPr>
          <w:tcW w:w="770" w:type="dxa"/>
          <w:hideMark/>
        </w:tcPr>
        <w:p w:rsidR="00E061FB" w:rsidRDefault="00E061FB">
          <w:pPr>
            <w:pStyle w:val="Header"/>
            <w:tabs>
              <w:tab w:val="clear" w:pos="4513"/>
              <w:tab w:val="left" w:pos="7780"/>
            </w:tabs>
            <w:rPr>
              <w:color w:val="002060"/>
              <w:sz w:val="32"/>
            </w:rPr>
          </w:pPr>
        </w:p>
      </w:tc>
    </w:tr>
  </w:tbl>
  <w:p w:rsidR="00E061FB" w:rsidRDefault="00E061F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387" w:rsidRDefault="00E3438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15095"/>
    <w:multiLevelType w:val="hybridMultilevel"/>
    <w:tmpl w:val="7738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17D99"/>
    <w:multiLevelType w:val="hybridMultilevel"/>
    <w:tmpl w:val="3C1C4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838CA"/>
    <w:multiLevelType w:val="hybridMultilevel"/>
    <w:tmpl w:val="94420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5F4820"/>
    <w:multiLevelType w:val="hybridMultilevel"/>
    <w:tmpl w:val="75140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12184"/>
    <w:multiLevelType w:val="hybridMultilevel"/>
    <w:tmpl w:val="2EE2D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394CF9"/>
    <w:multiLevelType w:val="hybridMultilevel"/>
    <w:tmpl w:val="4F4A5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F35C45"/>
    <w:multiLevelType w:val="hybridMultilevel"/>
    <w:tmpl w:val="062C3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6555E3"/>
    <w:multiLevelType w:val="hybridMultilevel"/>
    <w:tmpl w:val="435A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CD04AD"/>
    <w:multiLevelType w:val="hybridMultilevel"/>
    <w:tmpl w:val="1C1A7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7979CF"/>
    <w:multiLevelType w:val="hybridMultilevel"/>
    <w:tmpl w:val="7A74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9"/>
  </w:num>
  <w:num w:numId="5">
    <w:abstractNumId w:val="0"/>
  </w:num>
  <w:num w:numId="6">
    <w:abstractNumId w:val="7"/>
  </w:num>
  <w:num w:numId="7">
    <w:abstractNumId w:val="1"/>
  </w:num>
  <w:num w:numId="8">
    <w:abstractNumId w:val="5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875"/>
    <w:rsid w:val="00006033"/>
    <w:rsid w:val="00012C4B"/>
    <w:rsid w:val="00017ABE"/>
    <w:rsid w:val="00026D34"/>
    <w:rsid w:val="000607A3"/>
    <w:rsid w:val="00063DD2"/>
    <w:rsid w:val="00080C32"/>
    <w:rsid w:val="00080F38"/>
    <w:rsid w:val="00081ECC"/>
    <w:rsid w:val="00082152"/>
    <w:rsid w:val="00083185"/>
    <w:rsid w:val="00087C19"/>
    <w:rsid w:val="000C3785"/>
    <w:rsid w:val="000C67D1"/>
    <w:rsid w:val="000D4C2F"/>
    <w:rsid w:val="000D55F4"/>
    <w:rsid w:val="000E120E"/>
    <w:rsid w:val="000E4644"/>
    <w:rsid w:val="000E4ADE"/>
    <w:rsid w:val="000F1931"/>
    <w:rsid w:val="00112003"/>
    <w:rsid w:val="00121C02"/>
    <w:rsid w:val="0012543A"/>
    <w:rsid w:val="0014212D"/>
    <w:rsid w:val="00156BAD"/>
    <w:rsid w:val="00164F94"/>
    <w:rsid w:val="001900A3"/>
    <w:rsid w:val="001A4FC9"/>
    <w:rsid w:val="001C7C9F"/>
    <w:rsid w:val="001D1AB3"/>
    <w:rsid w:val="001D7AFA"/>
    <w:rsid w:val="002067C3"/>
    <w:rsid w:val="00216A55"/>
    <w:rsid w:val="002223F9"/>
    <w:rsid w:val="00223CB6"/>
    <w:rsid w:val="002261B6"/>
    <w:rsid w:val="002269CA"/>
    <w:rsid w:val="0023088F"/>
    <w:rsid w:val="00231719"/>
    <w:rsid w:val="0025119F"/>
    <w:rsid w:val="00252FD8"/>
    <w:rsid w:val="0026137F"/>
    <w:rsid w:val="002641A2"/>
    <w:rsid w:val="00275F24"/>
    <w:rsid w:val="002765D8"/>
    <w:rsid w:val="0028571C"/>
    <w:rsid w:val="00291CD0"/>
    <w:rsid w:val="00297EA6"/>
    <w:rsid w:val="002B11D3"/>
    <w:rsid w:val="002E365F"/>
    <w:rsid w:val="002E578C"/>
    <w:rsid w:val="002F4729"/>
    <w:rsid w:val="00321C5A"/>
    <w:rsid w:val="003445A4"/>
    <w:rsid w:val="0036241C"/>
    <w:rsid w:val="0036259B"/>
    <w:rsid w:val="00363D1E"/>
    <w:rsid w:val="00365CDF"/>
    <w:rsid w:val="003721E0"/>
    <w:rsid w:val="00377F75"/>
    <w:rsid w:val="00380B66"/>
    <w:rsid w:val="00382B75"/>
    <w:rsid w:val="00396883"/>
    <w:rsid w:val="003A47EE"/>
    <w:rsid w:val="003A4A0B"/>
    <w:rsid w:val="003D0CA1"/>
    <w:rsid w:val="003D5A3B"/>
    <w:rsid w:val="003D5AAF"/>
    <w:rsid w:val="003E4FFC"/>
    <w:rsid w:val="003F1409"/>
    <w:rsid w:val="003F65CF"/>
    <w:rsid w:val="003F78A1"/>
    <w:rsid w:val="004023A7"/>
    <w:rsid w:val="00405186"/>
    <w:rsid w:val="0041567F"/>
    <w:rsid w:val="00432F08"/>
    <w:rsid w:val="00435BFF"/>
    <w:rsid w:val="00473821"/>
    <w:rsid w:val="00475766"/>
    <w:rsid w:val="004830FE"/>
    <w:rsid w:val="00484D9C"/>
    <w:rsid w:val="00487BBE"/>
    <w:rsid w:val="004A3B1A"/>
    <w:rsid w:val="004A52FF"/>
    <w:rsid w:val="004A5E8D"/>
    <w:rsid w:val="004B1839"/>
    <w:rsid w:val="004B4FAF"/>
    <w:rsid w:val="004B69EE"/>
    <w:rsid w:val="004B6B1C"/>
    <w:rsid w:val="004D147F"/>
    <w:rsid w:val="004D630D"/>
    <w:rsid w:val="004D6641"/>
    <w:rsid w:val="004F30B8"/>
    <w:rsid w:val="00500BBB"/>
    <w:rsid w:val="00515889"/>
    <w:rsid w:val="00530959"/>
    <w:rsid w:val="00535E7C"/>
    <w:rsid w:val="00536652"/>
    <w:rsid w:val="00550647"/>
    <w:rsid w:val="00551089"/>
    <w:rsid w:val="00551D5D"/>
    <w:rsid w:val="005601C2"/>
    <w:rsid w:val="005666EA"/>
    <w:rsid w:val="0057340B"/>
    <w:rsid w:val="00575D6E"/>
    <w:rsid w:val="005848A5"/>
    <w:rsid w:val="005914DE"/>
    <w:rsid w:val="00597DE4"/>
    <w:rsid w:val="005B0E1B"/>
    <w:rsid w:val="005B30BC"/>
    <w:rsid w:val="005B56B3"/>
    <w:rsid w:val="005B6D1F"/>
    <w:rsid w:val="005C4FEE"/>
    <w:rsid w:val="005C553C"/>
    <w:rsid w:val="005D0B3D"/>
    <w:rsid w:val="00605C28"/>
    <w:rsid w:val="0061037A"/>
    <w:rsid w:val="00612131"/>
    <w:rsid w:val="00621369"/>
    <w:rsid w:val="00623B94"/>
    <w:rsid w:val="00631D6F"/>
    <w:rsid w:val="0063400A"/>
    <w:rsid w:val="00634954"/>
    <w:rsid w:val="00645851"/>
    <w:rsid w:val="00650160"/>
    <w:rsid w:val="00660267"/>
    <w:rsid w:val="0066095B"/>
    <w:rsid w:val="00676612"/>
    <w:rsid w:val="00682A9A"/>
    <w:rsid w:val="0068628F"/>
    <w:rsid w:val="006B52FD"/>
    <w:rsid w:val="006C05A6"/>
    <w:rsid w:val="006C3099"/>
    <w:rsid w:val="006D2780"/>
    <w:rsid w:val="006D45B9"/>
    <w:rsid w:val="006E0370"/>
    <w:rsid w:val="006F6D7F"/>
    <w:rsid w:val="00712D78"/>
    <w:rsid w:val="0071496F"/>
    <w:rsid w:val="00720A91"/>
    <w:rsid w:val="0072726D"/>
    <w:rsid w:val="00753AA1"/>
    <w:rsid w:val="00754112"/>
    <w:rsid w:val="00771B6D"/>
    <w:rsid w:val="00772118"/>
    <w:rsid w:val="0077570E"/>
    <w:rsid w:val="00783DA3"/>
    <w:rsid w:val="007853CB"/>
    <w:rsid w:val="007907D4"/>
    <w:rsid w:val="0079413B"/>
    <w:rsid w:val="00796344"/>
    <w:rsid w:val="007A3FE9"/>
    <w:rsid w:val="007A61AC"/>
    <w:rsid w:val="007B69A8"/>
    <w:rsid w:val="007C0621"/>
    <w:rsid w:val="008037EF"/>
    <w:rsid w:val="00811593"/>
    <w:rsid w:val="008152DB"/>
    <w:rsid w:val="0083215B"/>
    <w:rsid w:val="00832E0C"/>
    <w:rsid w:val="00842C6F"/>
    <w:rsid w:val="00844589"/>
    <w:rsid w:val="008659D2"/>
    <w:rsid w:val="0087781C"/>
    <w:rsid w:val="00877DE1"/>
    <w:rsid w:val="008903BD"/>
    <w:rsid w:val="0089162F"/>
    <w:rsid w:val="00891CE9"/>
    <w:rsid w:val="008942F2"/>
    <w:rsid w:val="008A6576"/>
    <w:rsid w:val="008D35E8"/>
    <w:rsid w:val="008F3F05"/>
    <w:rsid w:val="00931E06"/>
    <w:rsid w:val="00933558"/>
    <w:rsid w:val="00933ECF"/>
    <w:rsid w:val="009447D6"/>
    <w:rsid w:val="009527C5"/>
    <w:rsid w:val="00962404"/>
    <w:rsid w:val="00974AC1"/>
    <w:rsid w:val="00976875"/>
    <w:rsid w:val="00985DD6"/>
    <w:rsid w:val="009C3501"/>
    <w:rsid w:val="009C4A64"/>
    <w:rsid w:val="009D7F31"/>
    <w:rsid w:val="00A14C39"/>
    <w:rsid w:val="00A2108E"/>
    <w:rsid w:val="00A230C7"/>
    <w:rsid w:val="00A2562A"/>
    <w:rsid w:val="00A32335"/>
    <w:rsid w:val="00A3794C"/>
    <w:rsid w:val="00A41990"/>
    <w:rsid w:val="00A775FD"/>
    <w:rsid w:val="00A80F7C"/>
    <w:rsid w:val="00A81F44"/>
    <w:rsid w:val="00A82FBA"/>
    <w:rsid w:val="00A84161"/>
    <w:rsid w:val="00A86599"/>
    <w:rsid w:val="00A94D0D"/>
    <w:rsid w:val="00AB1781"/>
    <w:rsid w:val="00AC2468"/>
    <w:rsid w:val="00AD23F1"/>
    <w:rsid w:val="00AE0677"/>
    <w:rsid w:val="00B02EA7"/>
    <w:rsid w:val="00B100DA"/>
    <w:rsid w:val="00B226AE"/>
    <w:rsid w:val="00B27532"/>
    <w:rsid w:val="00B33593"/>
    <w:rsid w:val="00B34680"/>
    <w:rsid w:val="00B35FF6"/>
    <w:rsid w:val="00B54898"/>
    <w:rsid w:val="00B8319C"/>
    <w:rsid w:val="00B862BA"/>
    <w:rsid w:val="00B922D1"/>
    <w:rsid w:val="00B92D4F"/>
    <w:rsid w:val="00BA16AF"/>
    <w:rsid w:val="00BB071F"/>
    <w:rsid w:val="00BB7CFB"/>
    <w:rsid w:val="00BC6EC3"/>
    <w:rsid w:val="00BF628B"/>
    <w:rsid w:val="00C03A8C"/>
    <w:rsid w:val="00C05E3B"/>
    <w:rsid w:val="00C07BB0"/>
    <w:rsid w:val="00C22BD6"/>
    <w:rsid w:val="00C32BFC"/>
    <w:rsid w:val="00C36D7E"/>
    <w:rsid w:val="00C5604F"/>
    <w:rsid w:val="00C56CA2"/>
    <w:rsid w:val="00C63D50"/>
    <w:rsid w:val="00C64844"/>
    <w:rsid w:val="00C65871"/>
    <w:rsid w:val="00C838A7"/>
    <w:rsid w:val="00C877D4"/>
    <w:rsid w:val="00C90B74"/>
    <w:rsid w:val="00C9416B"/>
    <w:rsid w:val="00CA01CD"/>
    <w:rsid w:val="00CB008F"/>
    <w:rsid w:val="00CE09CE"/>
    <w:rsid w:val="00CE213A"/>
    <w:rsid w:val="00D01D36"/>
    <w:rsid w:val="00D26F28"/>
    <w:rsid w:val="00D345D8"/>
    <w:rsid w:val="00D347F7"/>
    <w:rsid w:val="00D44FFD"/>
    <w:rsid w:val="00D51B18"/>
    <w:rsid w:val="00D64137"/>
    <w:rsid w:val="00D67AD3"/>
    <w:rsid w:val="00D7304C"/>
    <w:rsid w:val="00D75E7D"/>
    <w:rsid w:val="00D80C71"/>
    <w:rsid w:val="00D82431"/>
    <w:rsid w:val="00D87C2B"/>
    <w:rsid w:val="00D90A15"/>
    <w:rsid w:val="00D92590"/>
    <w:rsid w:val="00DA2A77"/>
    <w:rsid w:val="00DA593A"/>
    <w:rsid w:val="00DB7D8E"/>
    <w:rsid w:val="00DC4749"/>
    <w:rsid w:val="00DD16F6"/>
    <w:rsid w:val="00DD60C5"/>
    <w:rsid w:val="00DD65B9"/>
    <w:rsid w:val="00DF01BC"/>
    <w:rsid w:val="00DF1EAB"/>
    <w:rsid w:val="00E0063D"/>
    <w:rsid w:val="00E02477"/>
    <w:rsid w:val="00E061FB"/>
    <w:rsid w:val="00E161CE"/>
    <w:rsid w:val="00E17069"/>
    <w:rsid w:val="00E3355C"/>
    <w:rsid w:val="00E34387"/>
    <w:rsid w:val="00E37C41"/>
    <w:rsid w:val="00E63B2E"/>
    <w:rsid w:val="00E71335"/>
    <w:rsid w:val="00E80CAF"/>
    <w:rsid w:val="00EA0882"/>
    <w:rsid w:val="00EC7C86"/>
    <w:rsid w:val="00ED260A"/>
    <w:rsid w:val="00ED559E"/>
    <w:rsid w:val="00EE1895"/>
    <w:rsid w:val="00F12295"/>
    <w:rsid w:val="00F15DD1"/>
    <w:rsid w:val="00F22890"/>
    <w:rsid w:val="00F3327E"/>
    <w:rsid w:val="00F422D1"/>
    <w:rsid w:val="00F539F8"/>
    <w:rsid w:val="00F7136D"/>
    <w:rsid w:val="00F749C9"/>
    <w:rsid w:val="00F74DB8"/>
    <w:rsid w:val="00F8043E"/>
    <w:rsid w:val="00F909D9"/>
    <w:rsid w:val="00F977C2"/>
    <w:rsid w:val="00FA117E"/>
    <w:rsid w:val="00FA172B"/>
    <w:rsid w:val="00FA2665"/>
    <w:rsid w:val="00FC4FD9"/>
    <w:rsid w:val="00FD70D6"/>
    <w:rsid w:val="00FE27DD"/>
    <w:rsid w:val="00FF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maan\Dropbox\!IN3040%20Project%20Management\Social%20Media%20Project%20Proposal\Processes\Minu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Minutes Template.dotx</Template>
  <TotalTime>22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 Gurvinder Kaur</dc:creator>
  <cp:lastModifiedBy>Anrish</cp:lastModifiedBy>
  <cp:revision>33</cp:revision>
  <dcterms:created xsi:type="dcterms:W3CDTF">2014-05-11T19:14:00Z</dcterms:created>
  <dcterms:modified xsi:type="dcterms:W3CDTF">2014-05-12T09:20:00Z</dcterms:modified>
</cp:coreProperties>
</file>