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76875" w:rsidRPr="00976875" w:rsidTr="00976875">
        <w:tc>
          <w:tcPr>
            <w:tcW w:w="9242" w:type="dxa"/>
            <w:shd w:val="clear" w:color="auto" w:fill="FFFFFF" w:themeFill="background1"/>
          </w:tcPr>
          <w:p w:rsidR="00EE1895" w:rsidRPr="00976875" w:rsidRDefault="00F8043E" w:rsidP="00A84161">
            <w:pPr>
              <w:pStyle w:val="Title"/>
              <w:pBdr>
                <w:bottom w:val="single" w:sz="4" w:space="4" w:color="auto"/>
              </w:pBdr>
              <w:jc w:val="center"/>
              <w:rPr>
                <w:color w:val="auto"/>
              </w:rPr>
            </w:pPr>
            <w:r w:rsidRPr="00976875">
              <w:rPr>
                <w:noProof/>
                <w:color w:val="auto"/>
              </w:rPr>
              <w:drawing>
                <wp:anchor distT="0" distB="0" distL="114300" distR="114300" simplePos="0" relativeHeight="251658240" behindDoc="1" locked="0" layoutInCell="1" allowOverlap="1" wp14:anchorId="6B654171" wp14:editId="268C7BB2">
                  <wp:simplePos x="0" y="0"/>
                  <wp:positionH relativeFrom="column">
                    <wp:posOffset>4123055</wp:posOffset>
                  </wp:positionH>
                  <wp:positionV relativeFrom="paragraph">
                    <wp:posOffset>503555</wp:posOffset>
                  </wp:positionV>
                  <wp:extent cx="1564640" cy="861060"/>
                  <wp:effectExtent l="19050" t="0" r="0" b="0"/>
                  <wp:wrapNone/>
                  <wp:docPr id="1" name="Picture 1" descr="C:\Users\Alex\Desktop\Team Project\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lex\Desktop\Team Project\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64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FA2665">
              <w:rPr>
                <w:noProof/>
                <w:color w:val="auto"/>
              </w:rPr>
              <w:t>Hobbs Dry</w:t>
            </w:r>
            <w:r w:rsidR="00631D6F" w:rsidRPr="00976875">
              <w:rPr>
                <w:noProof/>
                <w:color w:val="auto"/>
              </w:rPr>
              <w:drawing>
                <wp:anchor distT="0" distB="0" distL="114300" distR="114300" simplePos="0" relativeHeight="251660288" behindDoc="1" locked="0" layoutInCell="1" allowOverlap="1" wp14:anchorId="76722803" wp14:editId="1475FED1">
                  <wp:simplePos x="0" y="0"/>
                  <wp:positionH relativeFrom="column">
                    <wp:posOffset>4123055</wp:posOffset>
                  </wp:positionH>
                  <wp:positionV relativeFrom="paragraph">
                    <wp:posOffset>503555</wp:posOffset>
                  </wp:positionV>
                  <wp:extent cx="1564640" cy="861060"/>
                  <wp:effectExtent l="19050" t="0" r="0" b="0"/>
                  <wp:wrapNone/>
                  <wp:docPr id="2" name="Picture 2" descr="C:\Users\Alex\Desktop\Team Project\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lex\Desktop\Team Project\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64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631D6F">
              <w:rPr>
                <w:noProof/>
                <w:color w:val="auto"/>
              </w:rPr>
              <w:t xml:space="preserve"> Cleaners </w:t>
            </w:r>
            <w:r w:rsidR="00F539F8">
              <w:rPr>
                <w:noProof/>
                <w:color w:val="auto"/>
              </w:rPr>
              <w:t>&amp; Launderette Meeting Minutes #4</w:t>
            </w:r>
          </w:p>
          <w:p w:rsidR="00EE1895" w:rsidRPr="00976875" w:rsidRDefault="00612131" w:rsidP="00612131">
            <w:pPr>
              <w:pStyle w:val="Subtitle"/>
              <w:tabs>
                <w:tab w:val="center" w:pos="4513"/>
                <w:tab w:val="left" w:pos="8313"/>
              </w:tabs>
              <w:rPr>
                <w:color w:val="auto"/>
              </w:rPr>
            </w:pPr>
            <w:r>
              <w:rPr>
                <w:color w:val="auto"/>
              </w:rPr>
              <w:tab/>
            </w:r>
            <w:r w:rsidR="00E37C41">
              <w:rPr>
                <w:color w:val="auto"/>
              </w:rPr>
              <w:t>Location: Hobbs Launderette</w:t>
            </w:r>
            <w:r>
              <w:rPr>
                <w:color w:val="auto"/>
              </w:rPr>
              <w:tab/>
            </w:r>
          </w:p>
          <w:p w:rsidR="00EE1895" w:rsidRDefault="0014212D" w:rsidP="0014212D">
            <w:pPr>
              <w:pStyle w:val="Subtitle"/>
              <w:tabs>
                <w:tab w:val="center" w:pos="4513"/>
                <w:tab w:val="left" w:pos="7515"/>
              </w:tabs>
              <w:rPr>
                <w:color w:val="auto"/>
              </w:rPr>
            </w:pPr>
            <w:r w:rsidRPr="00976875">
              <w:rPr>
                <w:color w:val="auto"/>
              </w:rPr>
              <w:tab/>
            </w:r>
            <w:r w:rsidR="00C32BFC">
              <w:rPr>
                <w:color w:val="auto"/>
              </w:rPr>
              <w:t>February</w:t>
            </w:r>
            <w:r w:rsidR="00612131">
              <w:rPr>
                <w:color w:val="auto"/>
              </w:rPr>
              <w:t xml:space="preserve"> </w:t>
            </w:r>
            <w:r w:rsidR="00C32BFC">
              <w:rPr>
                <w:color w:val="auto"/>
              </w:rPr>
              <w:t>26</w:t>
            </w:r>
            <w:r w:rsidR="00550647" w:rsidRPr="00550647">
              <w:rPr>
                <w:color w:val="auto"/>
                <w:vertAlign w:val="superscript"/>
              </w:rPr>
              <w:t>th</w:t>
            </w:r>
            <w:r w:rsidR="00550647">
              <w:rPr>
                <w:color w:val="auto"/>
              </w:rPr>
              <w:t xml:space="preserve"> </w:t>
            </w:r>
            <w:r w:rsidR="00C32BFC">
              <w:rPr>
                <w:color w:val="auto"/>
              </w:rPr>
              <w:t>2014</w:t>
            </w:r>
            <w:r w:rsidR="00612131">
              <w:rPr>
                <w:color w:val="auto"/>
              </w:rPr>
              <w:t xml:space="preserve"> at </w:t>
            </w:r>
            <w:r w:rsidR="00C32BFC">
              <w:rPr>
                <w:color w:val="auto"/>
              </w:rPr>
              <w:t>09.00am-10.15a,</w:t>
            </w:r>
          </w:p>
          <w:p w:rsidR="00275F24" w:rsidRDefault="00275F24" w:rsidP="00026D34">
            <w:pPr>
              <w:pStyle w:val="Heading2"/>
              <w:outlineLvl w:val="1"/>
              <w:rPr>
                <w:rFonts w:asciiTheme="minorHAnsi" w:hAnsiTheme="minorHAnsi"/>
                <w:color w:val="auto"/>
                <w:sz w:val="24"/>
              </w:rPr>
            </w:pPr>
          </w:p>
          <w:p w:rsidR="00EE1895" w:rsidRPr="00976875" w:rsidRDefault="00EE1895" w:rsidP="00026D34">
            <w:pPr>
              <w:pStyle w:val="Heading2"/>
              <w:outlineLvl w:val="1"/>
              <w:rPr>
                <w:rFonts w:asciiTheme="minorHAnsi" w:hAnsiTheme="minorHAnsi"/>
                <w:color w:val="auto"/>
              </w:rPr>
            </w:pPr>
            <w:r w:rsidRPr="00976875">
              <w:rPr>
                <w:rFonts w:asciiTheme="minorHAnsi" w:hAnsiTheme="minorHAnsi"/>
                <w:color w:val="auto"/>
                <w:sz w:val="24"/>
              </w:rPr>
              <w:t xml:space="preserve">Presents: </w:t>
            </w:r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>Tika Lal Bomjan and</w:t>
            </w:r>
            <w:r w:rsidR="00026D34">
              <w:rPr>
                <w:rFonts w:asciiTheme="minorHAnsi" w:hAnsiTheme="minorHAnsi"/>
                <w:b w:val="0"/>
                <w:color w:val="auto"/>
                <w:sz w:val="24"/>
              </w:rPr>
              <w:t xml:space="preserve"> Gurvinder Kaur</w:t>
            </w:r>
            <w:r w:rsidR="0014212D" w:rsidRPr="00976875">
              <w:rPr>
                <w:rFonts w:asciiTheme="minorHAnsi" w:hAnsiTheme="minorHAnsi"/>
                <w:b w:val="0"/>
                <w:color w:val="auto"/>
                <w:sz w:val="24"/>
              </w:rPr>
              <w:t xml:space="preserve">                                                                                               </w:t>
            </w:r>
          </w:p>
        </w:tc>
      </w:tr>
    </w:tbl>
    <w:p w:rsidR="00535E7C" w:rsidRDefault="00535E7C" w:rsidP="00F8043E">
      <w:pPr>
        <w:pStyle w:val="Subtitle"/>
        <w:tabs>
          <w:tab w:val="right" w:pos="9026"/>
        </w:tabs>
        <w:rPr>
          <w:rFonts w:asciiTheme="minorHAnsi" w:eastAsiaTheme="minorEastAsia" w:hAnsiTheme="minorHAnsi" w:cstheme="minorBidi"/>
          <w:i w:val="0"/>
          <w:iCs w:val="0"/>
          <w:color w:val="auto"/>
          <w:spacing w:val="0"/>
          <w:sz w:val="22"/>
          <w:szCs w:val="22"/>
        </w:rPr>
      </w:pPr>
    </w:p>
    <w:p w:rsidR="002B11D3" w:rsidRPr="00976875" w:rsidRDefault="002B11D3" w:rsidP="002B11D3">
      <w:pPr>
        <w:pStyle w:val="Subtitle"/>
        <w:tabs>
          <w:tab w:val="right" w:pos="9026"/>
        </w:tabs>
        <w:rPr>
          <w:rStyle w:val="Strong"/>
          <w:i w:val="0"/>
          <w:color w:val="auto"/>
        </w:rPr>
      </w:pPr>
      <w:r>
        <w:rPr>
          <w:rStyle w:val="Strong"/>
          <w:i w:val="0"/>
          <w:color w:val="auto"/>
        </w:rPr>
        <w:t>Project</w:t>
      </w:r>
      <w:r w:rsidRPr="00976875">
        <w:rPr>
          <w:rStyle w:val="Strong"/>
          <w:i w:val="0"/>
          <w:color w:val="auto"/>
        </w:rPr>
        <w:t xml:space="preserve"> </w:t>
      </w:r>
      <w:r>
        <w:rPr>
          <w:rStyle w:val="Strong"/>
          <w:i w:val="0"/>
          <w:color w:val="auto"/>
        </w:rPr>
        <w:t>topics</w:t>
      </w:r>
      <w:r w:rsidRPr="00976875">
        <w:rPr>
          <w:rStyle w:val="Strong"/>
          <w:i w:val="0"/>
          <w:color w:val="auto"/>
        </w:rPr>
        <w:t xml:space="preserve"> discussed:</w:t>
      </w:r>
    </w:p>
    <w:tbl>
      <w:tblPr>
        <w:tblStyle w:val="LightShading"/>
        <w:tblpPr w:leftFromText="180" w:rightFromText="180" w:vertAnchor="page" w:horzAnchor="margin" w:tblpY="6187"/>
        <w:tblW w:w="0" w:type="auto"/>
        <w:tblLook w:val="04A0" w:firstRow="1" w:lastRow="0" w:firstColumn="1" w:lastColumn="0" w:noHBand="0" w:noVBand="1"/>
      </w:tblPr>
      <w:tblGrid>
        <w:gridCol w:w="817"/>
        <w:gridCol w:w="8363"/>
      </w:tblGrid>
      <w:tr w:rsidR="002B11D3" w:rsidRPr="00976875" w:rsidTr="00ED4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B11D3" w:rsidRPr="002B11D3" w:rsidRDefault="002B11D3" w:rsidP="002B11D3">
            <w:pPr>
              <w:jc w:val="center"/>
              <w:rPr>
                <w:color w:val="auto"/>
              </w:rPr>
            </w:pPr>
          </w:p>
        </w:tc>
        <w:tc>
          <w:tcPr>
            <w:tcW w:w="8363" w:type="dxa"/>
          </w:tcPr>
          <w:p w:rsidR="002B11D3" w:rsidRPr="002B11D3" w:rsidRDefault="002B11D3" w:rsidP="002B11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3E4FFC" w:rsidRPr="00976875" w:rsidTr="00ED4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3E4FFC" w:rsidRPr="003E4FFC" w:rsidRDefault="003E4FFC" w:rsidP="003E4FFC">
            <w:pPr>
              <w:pStyle w:val="ListParagraph"/>
              <w:numPr>
                <w:ilvl w:val="0"/>
                <w:numId w:val="9"/>
              </w:numPr>
              <w:jc w:val="center"/>
            </w:pPr>
          </w:p>
        </w:tc>
        <w:tc>
          <w:tcPr>
            <w:tcW w:w="8363" w:type="dxa"/>
          </w:tcPr>
          <w:p w:rsidR="003E4FFC" w:rsidRPr="002B11D3" w:rsidRDefault="003E4FFC" w:rsidP="007149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Ensured requirement and design </w:t>
            </w:r>
            <w:r w:rsidR="00C877D4">
              <w:t xml:space="preserve">diagrams, </w:t>
            </w:r>
            <w:r>
              <w:t xml:space="preserve">specification </w:t>
            </w:r>
            <w:r w:rsidR="0071496F">
              <w:t>are</w:t>
            </w:r>
            <w:r w:rsidR="00842C6F">
              <w:t xml:space="preserve"> consistent with functionalities of the system</w:t>
            </w:r>
          </w:p>
        </w:tc>
      </w:tr>
      <w:tr w:rsidR="002B11D3" w:rsidRPr="00976875" w:rsidTr="00ED4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B11D3" w:rsidRPr="002B11D3" w:rsidRDefault="002B11D3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2B11D3" w:rsidRPr="002B11D3" w:rsidRDefault="00EA0882" w:rsidP="002B1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Updates</w:t>
            </w:r>
            <w:r w:rsidR="00962404">
              <w:rPr>
                <w:color w:val="auto"/>
              </w:rPr>
              <w:t xml:space="preserve"> shown</w:t>
            </w:r>
            <w:r>
              <w:rPr>
                <w:color w:val="auto"/>
              </w:rPr>
              <w:t xml:space="preserve"> of </w:t>
            </w:r>
            <w:r w:rsidR="00435BFF">
              <w:rPr>
                <w:color w:val="auto"/>
              </w:rPr>
              <w:t>b</w:t>
            </w:r>
            <w:r>
              <w:rPr>
                <w:color w:val="auto"/>
              </w:rPr>
              <w:t>usiness and</w:t>
            </w:r>
            <w:r w:rsidR="0026137F">
              <w:rPr>
                <w:color w:val="auto"/>
              </w:rPr>
              <w:t xml:space="preserve"> come-in customers functionalities</w:t>
            </w:r>
          </w:p>
        </w:tc>
      </w:tr>
      <w:tr w:rsidR="002B11D3" w:rsidRPr="00976875" w:rsidTr="00ED4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B11D3" w:rsidRPr="002B11D3" w:rsidRDefault="002B11D3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2B11D3" w:rsidRPr="002B11D3" w:rsidRDefault="00962404" w:rsidP="00435B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Updates shown of the admin functionalities</w:t>
            </w:r>
          </w:p>
        </w:tc>
      </w:tr>
      <w:tr w:rsidR="00435BFF" w:rsidRPr="00976875" w:rsidTr="00ED4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435BFF" w:rsidRPr="002B11D3" w:rsidRDefault="00435BFF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435BFF" w:rsidRDefault="00435BFF" w:rsidP="00435B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Updates of </w:t>
            </w:r>
            <w:r w:rsidR="00962404">
              <w:t xml:space="preserve">the changes made with the </w:t>
            </w:r>
            <w:r>
              <w:t>design and layout</w:t>
            </w:r>
            <w:r w:rsidR="00BC6EC3">
              <w:t xml:space="preserve"> – include correct logo</w:t>
            </w:r>
          </w:p>
        </w:tc>
      </w:tr>
      <w:tr w:rsidR="002B11D3" w:rsidRPr="00976875" w:rsidTr="00ED4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B11D3" w:rsidRPr="002B11D3" w:rsidRDefault="002B11D3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2B11D3" w:rsidRPr="002B11D3" w:rsidRDefault="00435BFF" w:rsidP="00D80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Allowed Admin to test the </w:t>
            </w:r>
            <w:r w:rsidR="00DB7D8E">
              <w:t>webpages’</w:t>
            </w:r>
            <w:r w:rsidR="00A86599">
              <w:t xml:space="preserve"> </w:t>
            </w:r>
            <w:r>
              <w:t>functionalities</w:t>
            </w:r>
            <w:r w:rsidR="007B69A8">
              <w:t xml:space="preserve"> on Gurvinder’s laptop</w:t>
            </w:r>
            <w:r>
              <w:t xml:space="preserve"> </w:t>
            </w:r>
            <w:r w:rsidR="00D75E7D">
              <w:t>– image</w:t>
            </w:r>
            <w:r w:rsidR="00793FF9">
              <w:t>s</w:t>
            </w:r>
            <w:r w:rsidR="00D75E7D">
              <w:t xml:space="preserve"> </w:t>
            </w:r>
            <w:r w:rsidR="00793FF9">
              <w:t xml:space="preserve">not displaying </w:t>
            </w:r>
            <w:r w:rsidR="00D80F8D">
              <w:t>on Order</w:t>
            </w:r>
            <w:bookmarkStart w:id="0" w:name="_GoBack"/>
            <w:bookmarkEnd w:id="0"/>
            <w:r w:rsidR="00D75E7D">
              <w:t xml:space="preserve"> page</w:t>
            </w:r>
          </w:p>
        </w:tc>
      </w:tr>
      <w:tr w:rsidR="002B11D3" w:rsidRPr="00976875" w:rsidTr="00ED4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B11D3" w:rsidRPr="002B11D3" w:rsidRDefault="002B11D3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2B11D3" w:rsidRPr="002B11D3" w:rsidRDefault="00435BFF" w:rsidP="00206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Gurvinder was allowed to take photographs of the property, machines and clothes to display the appropriate ones on the website</w:t>
            </w:r>
          </w:p>
        </w:tc>
      </w:tr>
      <w:tr w:rsidR="00D01D36" w:rsidRPr="00976875" w:rsidTr="00ED4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D01D36" w:rsidRPr="002B11D3" w:rsidRDefault="00D01D36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D01D36" w:rsidRDefault="00D01D36" w:rsidP="002B1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PayPal integration (including buttons for all inputted services)</w:t>
            </w:r>
          </w:p>
        </w:tc>
      </w:tr>
      <w:tr w:rsidR="0036259B" w:rsidRPr="00976875" w:rsidTr="00ED4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36259B" w:rsidRPr="002B11D3" w:rsidRDefault="0036259B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36259B" w:rsidRDefault="0036259B" w:rsidP="002B1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Extra feature included to contact Hobbs with an email message and included their location with a Google map integration </w:t>
            </w:r>
          </w:p>
        </w:tc>
      </w:tr>
    </w:tbl>
    <w:p w:rsidR="00D92590" w:rsidRPr="00976875" w:rsidRDefault="00D92590" w:rsidP="00EE1895"/>
    <w:tbl>
      <w:tblPr>
        <w:tblStyle w:val="LightShading"/>
        <w:tblpPr w:leftFromText="180" w:rightFromText="180" w:vertAnchor="text" w:horzAnchor="margin" w:tblpXSpec="center" w:tblpY="219"/>
        <w:tblW w:w="9180" w:type="dxa"/>
        <w:tblLook w:val="04A0" w:firstRow="1" w:lastRow="0" w:firstColumn="1" w:lastColumn="0" w:noHBand="0" w:noVBand="1"/>
      </w:tblPr>
      <w:tblGrid>
        <w:gridCol w:w="1392"/>
        <w:gridCol w:w="7788"/>
      </w:tblGrid>
      <w:tr w:rsidR="00976875" w:rsidRPr="00976875" w:rsidTr="00026D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D92590" w:rsidRPr="00976875" w:rsidRDefault="00D92590" w:rsidP="00D92590">
            <w:pPr>
              <w:jc w:val="center"/>
              <w:rPr>
                <w:b w:val="0"/>
                <w:color w:val="auto"/>
              </w:rPr>
            </w:pPr>
            <w:r w:rsidRPr="00976875">
              <w:rPr>
                <w:color w:val="auto"/>
              </w:rPr>
              <w:t>Action No.</w:t>
            </w:r>
          </w:p>
        </w:tc>
        <w:tc>
          <w:tcPr>
            <w:tcW w:w="7788" w:type="dxa"/>
          </w:tcPr>
          <w:p w:rsidR="00D92590" w:rsidRPr="00976875" w:rsidRDefault="00D92590" w:rsidP="00D925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976875">
              <w:rPr>
                <w:color w:val="auto"/>
              </w:rPr>
              <w:t>Action Taken</w:t>
            </w:r>
          </w:p>
        </w:tc>
      </w:tr>
      <w:tr w:rsidR="00E0063D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E0063D" w:rsidRPr="00976875" w:rsidRDefault="00E0063D" w:rsidP="00D92590">
            <w:pPr>
              <w:jc w:val="center"/>
            </w:pPr>
            <w:r>
              <w:t>1</w:t>
            </w:r>
          </w:p>
        </w:tc>
        <w:tc>
          <w:tcPr>
            <w:tcW w:w="7788" w:type="dxa"/>
          </w:tcPr>
          <w:p w:rsidR="00E0063D" w:rsidRPr="00976875" w:rsidRDefault="006E0370" w:rsidP="002223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</w:t>
            </w:r>
            <w:r w:rsidR="009D7F31">
              <w:t xml:space="preserve"> design requirements with the </w:t>
            </w:r>
            <w:r w:rsidR="002223F9">
              <w:t>latest</w:t>
            </w:r>
            <w:r w:rsidR="009D7F31">
              <w:t xml:space="preserve"> website’s functionalities </w:t>
            </w:r>
          </w:p>
        </w:tc>
      </w:tr>
      <w:tr w:rsidR="00976875" w:rsidRPr="00976875" w:rsidTr="00026D3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D92590" w:rsidRPr="00976875" w:rsidRDefault="00E0063D" w:rsidP="00FA172B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7788" w:type="dxa"/>
          </w:tcPr>
          <w:p w:rsidR="00A2108E" w:rsidRPr="00976875" w:rsidRDefault="005B6D1F" w:rsidP="00344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Feedback from client: include</w:t>
            </w:r>
            <w:r w:rsidR="003445A4">
              <w:rPr>
                <w:color w:val="auto"/>
              </w:rPr>
              <w:t xml:space="preserve"> radio button to separate </w:t>
            </w:r>
            <w:r w:rsidR="003F78A1">
              <w:rPr>
                <w:color w:val="auto"/>
              </w:rPr>
              <w:t xml:space="preserve">commercial business customers and come-in customers </w:t>
            </w:r>
            <w:r w:rsidR="003445A4">
              <w:rPr>
                <w:color w:val="auto"/>
              </w:rPr>
              <w:t>with registration, and separate customer panel.</w:t>
            </w:r>
          </w:p>
        </w:tc>
      </w:tr>
      <w:tr w:rsidR="006D2780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6D2780" w:rsidRDefault="006D2780" w:rsidP="006D2780">
            <w:pPr>
              <w:jc w:val="center"/>
            </w:pPr>
            <w:r>
              <w:t xml:space="preserve">3 </w:t>
            </w:r>
          </w:p>
        </w:tc>
        <w:tc>
          <w:tcPr>
            <w:tcW w:w="7788" w:type="dxa"/>
          </w:tcPr>
          <w:p w:rsidR="006D2780" w:rsidRDefault="006D2780" w:rsidP="006D2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Improved admin functionality</w:t>
            </w:r>
            <w:r w:rsidR="00793FF9">
              <w:t xml:space="preserve"> with more accurate editing service method</w:t>
            </w:r>
          </w:p>
        </w:tc>
      </w:tr>
      <w:tr w:rsidR="006D2780" w:rsidRPr="00976875" w:rsidTr="00026D3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6D2780" w:rsidRDefault="006D2780" w:rsidP="006D2780">
            <w:pPr>
              <w:jc w:val="center"/>
            </w:pPr>
            <w:r>
              <w:t>4</w:t>
            </w:r>
          </w:p>
        </w:tc>
        <w:tc>
          <w:tcPr>
            <w:tcW w:w="7788" w:type="dxa"/>
          </w:tcPr>
          <w:p w:rsidR="006D2780" w:rsidRDefault="00687991" w:rsidP="00354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Improved design to </w:t>
            </w:r>
            <w:r w:rsidR="00354E87">
              <w:t>more of a</w:t>
            </w:r>
            <w:r>
              <w:t xml:space="preserve"> </w:t>
            </w:r>
            <w:r w:rsidR="00354E87">
              <w:t>minimized layout</w:t>
            </w:r>
            <w:r w:rsidR="00C03A8C">
              <w:t xml:space="preserve"> and included correct logo</w:t>
            </w:r>
          </w:p>
        </w:tc>
      </w:tr>
      <w:tr w:rsidR="006D2780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6D2780" w:rsidRPr="00976875" w:rsidRDefault="006D2780" w:rsidP="006D2780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7788" w:type="dxa"/>
          </w:tcPr>
          <w:p w:rsidR="006D2780" w:rsidRPr="00976875" w:rsidRDefault="00405186" w:rsidP="006D2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 xml:space="preserve">Continuous testing on all webpages to ensure </w:t>
            </w:r>
            <w:r w:rsidR="00D90A15">
              <w:rPr>
                <w:color w:val="auto"/>
              </w:rPr>
              <w:t xml:space="preserve">all </w:t>
            </w:r>
            <w:r>
              <w:rPr>
                <w:color w:val="auto"/>
              </w:rPr>
              <w:t>the</w:t>
            </w:r>
            <w:r w:rsidR="00F909D9">
              <w:rPr>
                <w:color w:val="auto"/>
              </w:rPr>
              <w:t xml:space="preserve"> current</w:t>
            </w:r>
            <w:r>
              <w:rPr>
                <w:color w:val="auto"/>
              </w:rPr>
              <w:t xml:space="preserve"> functiona</w:t>
            </w:r>
            <w:r w:rsidR="002E578C">
              <w:rPr>
                <w:color w:val="auto"/>
              </w:rPr>
              <w:t>lities are working as required</w:t>
            </w:r>
            <w:r w:rsidR="00EC7C86">
              <w:rPr>
                <w:color w:val="auto"/>
              </w:rPr>
              <w:t xml:space="preserve">. </w:t>
            </w:r>
          </w:p>
        </w:tc>
      </w:tr>
      <w:tr w:rsidR="006D2780" w:rsidRPr="00976875" w:rsidTr="00026D3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6D2780" w:rsidRPr="00976875" w:rsidRDefault="006D2780" w:rsidP="006D2780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7788" w:type="dxa"/>
          </w:tcPr>
          <w:p w:rsidR="006D2780" w:rsidRPr="00976875" w:rsidRDefault="008F034D" w:rsidP="00164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t>Inputted</w:t>
            </w:r>
            <w:r w:rsidR="006D2780">
              <w:t xml:space="preserve"> service items, </w:t>
            </w:r>
            <w:r w:rsidR="0066095B">
              <w:t>description,</w:t>
            </w:r>
            <w:r w:rsidR="006D2780">
              <w:t xml:space="preserve"> prices</w:t>
            </w:r>
            <w:r w:rsidR="0066095B">
              <w:t xml:space="preserve"> and included images </w:t>
            </w:r>
            <w:r w:rsidR="006D2780">
              <w:t>on</w:t>
            </w:r>
            <w:r w:rsidR="001900A3">
              <w:t xml:space="preserve"> </w:t>
            </w:r>
            <w:r w:rsidR="007925AE">
              <w:t xml:space="preserve">the </w:t>
            </w:r>
            <w:r w:rsidR="00ED346D">
              <w:t>Order</w:t>
            </w:r>
            <w:r w:rsidR="0066095B">
              <w:t xml:space="preserve"> page</w:t>
            </w:r>
            <w:r w:rsidR="006D2780">
              <w:t xml:space="preserve"> </w:t>
            </w:r>
            <w:r w:rsidR="00353680">
              <w:t>from</w:t>
            </w:r>
            <w:r w:rsidR="00405186">
              <w:t xml:space="preserve"> the </w:t>
            </w:r>
            <w:r w:rsidR="00164757">
              <w:t>information provided by</w:t>
            </w:r>
            <w:r w:rsidR="0072726D">
              <w:t xml:space="preserve"> the</w:t>
            </w:r>
            <w:r w:rsidR="00405186">
              <w:t xml:space="preserve"> client.</w:t>
            </w:r>
            <w:r w:rsidR="00CE09CE">
              <w:t xml:space="preserve"> </w:t>
            </w:r>
          </w:p>
        </w:tc>
      </w:tr>
      <w:tr w:rsidR="006D2780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6D2780" w:rsidRDefault="006D2780" w:rsidP="006D2780">
            <w:pPr>
              <w:jc w:val="center"/>
            </w:pPr>
            <w:r>
              <w:t xml:space="preserve">7 </w:t>
            </w:r>
          </w:p>
        </w:tc>
        <w:tc>
          <w:tcPr>
            <w:tcW w:w="7788" w:type="dxa"/>
          </w:tcPr>
          <w:p w:rsidR="006D2780" w:rsidRDefault="00235DD4" w:rsidP="006D2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Started</w:t>
            </w:r>
            <w:r w:rsidR="0035457B">
              <w:t xml:space="preserve"> </w:t>
            </w:r>
            <w:r w:rsidR="006D2780">
              <w:t>PayPal integration with Hobbs’s order webpage</w:t>
            </w:r>
          </w:p>
        </w:tc>
      </w:tr>
      <w:tr w:rsidR="006D2780" w:rsidRPr="00976875" w:rsidTr="00026D3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6D2780" w:rsidRDefault="006D2780" w:rsidP="006D2780">
            <w:pPr>
              <w:jc w:val="center"/>
            </w:pPr>
            <w:r>
              <w:t>8</w:t>
            </w:r>
          </w:p>
        </w:tc>
        <w:tc>
          <w:tcPr>
            <w:tcW w:w="7788" w:type="dxa"/>
          </w:tcPr>
          <w:p w:rsidR="006D2780" w:rsidRDefault="006D2780" w:rsidP="006D2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Improved design of contact page with message input and Google map</w:t>
            </w:r>
          </w:p>
        </w:tc>
      </w:tr>
      <w:tr w:rsidR="006D2780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6D2780" w:rsidRDefault="006D2780" w:rsidP="006D2780">
            <w:pPr>
              <w:jc w:val="center"/>
            </w:pPr>
            <w:r>
              <w:t>9</w:t>
            </w:r>
          </w:p>
        </w:tc>
        <w:tc>
          <w:tcPr>
            <w:tcW w:w="7788" w:type="dxa"/>
          </w:tcPr>
          <w:p w:rsidR="006D2780" w:rsidRDefault="006D2780" w:rsidP="006D2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Started on including extra feature: In business panel, customers can enter collection and delivery address but in come-in customer panel, customers enter their home address only. As Hobbs doesn’t provide collection and delivery for general customers, only for business customers</w:t>
            </w:r>
          </w:p>
        </w:tc>
      </w:tr>
    </w:tbl>
    <w:p w:rsidR="00E63B2E" w:rsidRDefault="00E63B2E" w:rsidP="00832E0C">
      <w:pPr>
        <w:pStyle w:val="Subtitle"/>
        <w:tabs>
          <w:tab w:val="right" w:pos="9026"/>
        </w:tabs>
        <w:rPr>
          <w:rStyle w:val="Strong"/>
          <w:i w:val="0"/>
          <w:color w:val="auto"/>
        </w:rPr>
      </w:pPr>
    </w:p>
    <w:p w:rsidR="00832E0C" w:rsidRDefault="00832E0C" w:rsidP="00832E0C">
      <w:pPr>
        <w:pStyle w:val="Subtitle"/>
        <w:tabs>
          <w:tab w:val="right" w:pos="9026"/>
        </w:tabs>
        <w:rPr>
          <w:rStyle w:val="Strong"/>
          <w:i w:val="0"/>
          <w:color w:val="auto"/>
        </w:rPr>
      </w:pPr>
      <w:r>
        <w:rPr>
          <w:rStyle w:val="Strong"/>
          <w:i w:val="0"/>
          <w:color w:val="auto"/>
        </w:rPr>
        <w:t>Signed:</w:t>
      </w:r>
    </w:p>
    <w:p w:rsidR="00832E0C" w:rsidRPr="00912383" w:rsidRDefault="00832E0C" w:rsidP="00832E0C"/>
    <w:p w:rsidR="00832E0C" w:rsidRDefault="00832E0C" w:rsidP="00832E0C">
      <w:pPr>
        <w:ind w:firstLine="720"/>
        <w:rPr>
          <w:b/>
        </w:rPr>
      </w:pPr>
      <w:r w:rsidRPr="001E7E73">
        <w:rPr>
          <w:b/>
        </w:rPr>
        <w:t>Gurvinder Kaur</w:t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  <w:t>Tika Lal Bomjan</w:t>
      </w:r>
    </w:p>
    <w:p w:rsidR="00832E0C" w:rsidRPr="001E7E73" w:rsidRDefault="00832E0C" w:rsidP="00832E0C">
      <w:pPr>
        <w:ind w:firstLine="720"/>
        <w:rPr>
          <w:b/>
        </w:rPr>
      </w:pPr>
    </w:p>
    <w:p w:rsidR="00832E0C" w:rsidRDefault="00832E0C" w:rsidP="00832E0C">
      <w:pPr>
        <w:ind w:firstLine="720"/>
      </w:pPr>
      <w:r>
        <w:t>……………………...............</w:t>
      </w:r>
      <w:r>
        <w:tab/>
      </w:r>
      <w:r>
        <w:tab/>
      </w:r>
      <w:r>
        <w:tab/>
      </w:r>
      <w:r>
        <w:tab/>
      </w:r>
      <w:r>
        <w:tab/>
        <w:t>……………………...............</w:t>
      </w:r>
    </w:p>
    <w:p w:rsidR="00832E0C" w:rsidRPr="00976875" w:rsidRDefault="00832E0C" w:rsidP="00832E0C">
      <w:pPr>
        <w:ind w:firstLine="720"/>
      </w:pPr>
      <w:r>
        <w:t>Student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Client</w:t>
      </w:r>
    </w:p>
    <w:p w:rsidR="00D92590" w:rsidRPr="00976875" w:rsidRDefault="00832E0C" w:rsidP="00832E0C">
      <w:r>
        <w:rPr>
          <w:rFonts w:ascii="Calibri" w:eastAsia="Times New Roman" w:hAnsi="Calibri" w:cs="Times New Roman"/>
          <w:color w:val="000000"/>
          <w:sz w:val="24"/>
          <w:szCs w:val="24"/>
        </w:rPr>
        <w:br/>
      </w:r>
    </w:p>
    <w:p w:rsidR="0014212D" w:rsidRPr="00976875" w:rsidRDefault="0014212D" w:rsidP="00EE1895"/>
    <w:sectPr w:rsidR="0014212D" w:rsidRPr="00976875" w:rsidSect="00976875">
      <w:headerReference w:type="default" r:id="rId9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59A3" w:rsidRDefault="003359A3" w:rsidP="0014212D">
      <w:pPr>
        <w:spacing w:after="0" w:line="240" w:lineRule="auto"/>
      </w:pPr>
      <w:r>
        <w:separator/>
      </w:r>
    </w:p>
  </w:endnote>
  <w:endnote w:type="continuationSeparator" w:id="0">
    <w:p w:rsidR="003359A3" w:rsidRDefault="003359A3" w:rsidP="00142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59A3" w:rsidRDefault="003359A3" w:rsidP="0014212D">
      <w:pPr>
        <w:spacing w:after="0" w:line="240" w:lineRule="auto"/>
      </w:pPr>
      <w:r>
        <w:separator/>
      </w:r>
    </w:p>
  </w:footnote>
  <w:footnote w:type="continuationSeparator" w:id="0">
    <w:p w:rsidR="003359A3" w:rsidRDefault="003359A3" w:rsidP="00142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4923" w:type="dxa"/>
      <w:jc w:val="right"/>
      <w:tblBorders>
        <w:top w:val="none" w:sz="0" w:space="0" w:color="auto"/>
        <w:left w:val="none" w:sz="0" w:space="0" w:color="auto"/>
        <w:bottom w:val="single" w:sz="18" w:space="0" w:color="auto"/>
        <w:right w:val="none" w:sz="0" w:space="0" w:color="auto"/>
        <w:insideH w:val="single" w:sz="18" w:space="0" w:color="E36C0A" w:themeColor="accent6" w:themeShade="BF"/>
        <w:insideV w:val="single" w:sz="18" w:space="0" w:color="auto"/>
      </w:tblBorders>
      <w:tblLook w:val="04A0" w:firstRow="1" w:lastRow="0" w:firstColumn="1" w:lastColumn="0" w:noHBand="0" w:noVBand="1"/>
    </w:tblPr>
    <w:tblGrid>
      <w:gridCol w:w="4153"/>
      <w:gridCol w:w="770"/>
    </w:tblGrid>
    <w:tr w:rsidR="00E061FB" w:rsidTr="00E37C41">
      <w:trPr>
        <w:jc w:val="right"/>
      </w:trPr>
      <w:tc>
        <w:tcPr>
          <w:tcW w:w="4153" w:type="dxa"/>
          <w:hideMark/>
        </w:tcPr>
        <w:p w:rsidR="00976875" w:rsidRDefault="00B35FF6" w:rsidP="00976875">
          <w:pPr>
            <w:pStyle w:val="Header"/>
            <w:tabs>
              <w:tab w:val="left" w:pos="7780"/>
            </w:tabs>
            <w:jc w:val="right"/>
            <w:rPr>
              <w:color w:val="002060"/>
              <w:sz w:val="32"/>
            </w:rPr>
          </w:pPr>
          <w:r>
            <w:rPr>
              <w:color w:val="002060"/>
              <w:sz w:val="32"/>
            </w:rPr>
            <w:t>IN3007</w:t>
          </w:r>
          <w:r w:rsidR="00976875">
            <w:rPr>
              <w:color w:val="002060"/>
              <w:sz w:val="32"/>
            </w:rPr>
            <w:t xml:space="preserve"> </w:t>
          </w:r>
          <w:r w:rsidR="00E37C41">
            <w:rPr>
              <w:color w:val="002060"/>
              <w:sz w:val="32"/>
            </w:rPr>
            <w:t>Individual Project</w:t>
          </w:r>
        </w:p>
        <w:p w:rsidR="00E061FB" w:rsidRDefault="00976875" w:rsidP="00976875">
          <w:pPr>
            <w:pStyle w:val="Header"/>
            <w:tabs>
              <w:tab w:val="left" w:pos="7780"/>
            </w:tabs>
            <w:jc w:val="right"/>
            <w:rPr>
              <w:color w:val="002060"/>
              <w:sz w:val="32"/>
            </w:rPr>
          </w:pPr>
          <w:r>
            <w:rPr>
              <w:color w:val="002060"/>
              <w:sz w:val="32"/>
            </w:rPr>
            <w:t>City University London</w:t>
          </w:r>
        </w:p>
      </w:tc>
      <w:tc>
        <w:tcPr>
          <w:tcW w:w="770" w:type="dxa"/>
          <w:hideMark/>
        </w:tcPr>
        <w:p w:rsidR="00E061FB" w:rsidRDefault="00E061FB">
          <w:pPr>
            <w:pStyle w:val="Header"/>
            <w:tabs>
              <w:tab w:val="clear" w:pos="4513"/>
              <w:tab w:val="left" w:pos="7780"/>
            </w:tabs>
            <w:rPr>
              <w:color w:val="002060"/>
              <w:sz w:val="32"/>
            </w:rPr>
          </w:pPr>
        </w:p>
      </w:tc>
    </w:tr>
  </w:tbl>
  <w:p w:rsidR="00E061FB" w:rsidRDefault="00E061F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15095"/>
    <w:multiLevelType w:val="hybridMultilevel"/>
    <w:tmpl w:val="77383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817D99"/>
    <w:multiLevelType w:val="hybridMultilevel"/>
    <w:tmpl w:val="3C1C46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9838CA"/>
    <w:multiLevelType w:val="hybridMultilevel"/>
    <w:tmpl w:val="94420D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B12184"/>
    <w:multiLevelType w:val="hybridMultilevel"/>
    <w:tmpl w:val="2EE2D9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394CF9"/>
    <w:multiLevelType w:val="hybridMultilevel"/>
    <w:tmpl w:val="4F4A5A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F35C45"/>
    <w:multiLevelType w:val="hybridMultilevel"/>
    <w:tmpl w:val="062C31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6555E3"/>
    <w:multiLevelType w:val="hybridMultilevel"/>
    <w:tmpl w:val="435A6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CD04AD"/>
    <w:multiLevelType w:val="hybridMultilevel"/>
    <w:tmpl w:val="1C1A7B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97979CF"/>
    <w:multiLevelType w:val="hybridMultilevel"/>
    <w:tmpl w:val="7A744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8"/>
  </w:num>
  <w:num w:numId="5">
    <w:abstractNumId w:val="0"/>
  </w:num>
  <w:num w:numId="6">
    <w:abstractNumId w:val="6"/>
  </w:num>
  <w:num w:numId="7">
    <w:abstractNumId w:val="1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875"/>
    <w:rsid w:val="00012C4B"/>
    <w:rsid w:val="00017ABE"/>
    <w:rsid w:val="00026D34"/>
    <w:rsid w:val="00050E82"/>
    <w:rsid w:val="000607A3"/>
    <w:rsid w:val="00063DD2"/>
    <w:rsid w:val="00082152"/>
    <w:rsid w:val="00083185"/>
    <w:rsid w:val="000C3785"/>
    <w:rsid w:val="000C67D1"/>
    <w:rsid w:val="000D4C2F"/>
    <w:rsid w:val="000E4ADE"/>
    <w:rsid w:val="0014212D"/>
    <w:rsid w:val="00164757"/>
    <w:rsid w:val="001900A3"/>
    <w:rsid w:val="001A4FC9"/>
    <w:rsid w:val="001D7AFA"/>
    <w:rsid w:val="002067C3"/>
    <w:rsid w:val="002223F9"/>
    <w:rsid w:val="00231719"/>
    <w:rsid w:val="00235DD4"/>
    <w:rsid w:val="0025119F"/>
    <w:rsid w:val="0026137F"/>
    <w:rsid w:val="00275F24"/>
    <w:rsid w:val="002765D8"/>
    <w:rsid w:val="0028571C"/>
    <w:rsid w:val="00297EA6"/>
    <w:rsid w:val="002B11D3"/>
    <w:rsid w:val="002D69E9"/>
    <w:rsid w:val="002E365F"/>
    <w:rsid w:val="002E578C"/>
    <w:rsid w:val="002F4729"/>
    <w:rsid w:val="003359A3"/>
    <w:rsid w:val="003445A4"/>
    <w:rsid w:val="00353680"/>
    <w:rsid w:val="0035457B"/>
    <w:rsid w:val="00354E87"/>
    <w:rsid w:val="0036241C"/>
    <w:rsid w:val="0036259B"/>
    <w:rsid w:val="00363D1E"/>
    <w:rsid w:val="00377F75"/>
    <w:rsid w:val="00382B75"/>
    <w:rsid w:val="00396883"/>
    <w:rsid w:val="003A47EE"/>
    <w:rsid w:val="003D5A3B"/>
    <w:rsid w:val="003D5AAF"/>
    <w:rsid w:val="003E4A78"/>
    <w:rsid w:val="003E4FFC"/>
    <w:rsid w:val="003F1409"/>
    <w:rsid w:val="003F65CF"/>
    <w:rsid w:val="003F78A1"/>
    <w:rsid w:val="00405186"/>
    <w:rsid w:val="00435BFF"/>
    <w:rsid w:val="00446E18"/>
    <w:rsid w:val="00473821"/>
    <w:rsid w:val="00475766"/>
    <w:rsid w:val="00497868"/>
    <w:rsid w:val="004D147F"/>
    <w:rsid w:val="004F30B8"/>
    <w:rsid w:val="00535E7C"/>
    <w:rsid w:val="00550647"/>
    <w:rsid w:val="00551089"/>
    <w:rsid w:val="00551D5D"/>
    <w:rsid w:val="005848A5"/>
    <w:rsid w:val="00597DE4"/>
    <w:rsid w:val="005B6D1F"/>
    <w:rsid w:val="005C4FEE"/>
    <w:rsid w:val="00612131"/>
    <w:rsid w:val="00623B94"/>
    <w:rsid w:val="00631D6F"/>
    <w:rsid w:val="00650160"/>
    <w:rsid w:val="00660267"/>
    <w:rsid w:val="0066095B"/>
    <w:rsid w:val="00687991"/>
    <w:rsid w:val="006C3099"/>
    <w:rsid w:val="006D2780"/>
    <w:rsid w:val="006E0370"/>
    <w:rsid w:val="0071496F"/>
    <w:rsid w:val="0072726D"/>
    <w:rsid w:val="00772118"/>
    <w:rsid w:val="00783DA3"/>
    <w:rsid w:val="007853CB"/>
    <w:rsid w:val="007907D4"/>
    <w:rsid w:val="007925AE"/>
    <w:rsid w:val="00793FF9"/>
    <w:rsid w:val="007B69A8"/>
    <w:rsid w:val="00811593"/>
    <w:rsid w:val="008152DB"/>
    <w:rsid w:val="0083215B"/>
    <w:rsid w:val="00832E0C"/>
    <w:rsid w:val="00842C6F"/>
    <w:rsid w:val="00844589"/>
    <w:rsid w:val="00877DE1"/>
    <w:rsid w:val="008A6576"/>
    <w:rsid w:val="008F034D"/>
    <w:rsid w:val="009527C5"/>
    <w:rsid w:val="00962404"/>
    <w:rsid w:val="00976875"/>
    <w:rsid w:val="009D7F31"/>
    <w:rsid w:val="00A2108E"/>
    <w:rsid w:val="00A2562A"/>
    <w:rsid w:val="00A32335"/>
    <w:rsid w:val="00A3794C"/>
    <w:rsid w:val="00A775FD"/>
    <w:rsid w:val="00A80F7C"/>
    <w:rsid w:val="00A84161"/>
    <w:rsid w:val="00A86599"/>
    <w:rsid w:val="00AB1781"/>
    <w:rsid w:val="00B35FF6"/>
    <w:rsid w:val="00B447FD"/>
    <w:rsid w:val="00B54898"/>
    <w:rsid w:val="00B92D4F"/>
    <w:rsid w:val="00BA16AF"/>
    <w:rsid w:val="00BC6EC3"/>
    <w:rsid w:val="00C03A8C"/>
    <w:rsid w:val="00C07BB0"/>
    <w:rsid w:val="00C32BFC"/>
    <w:rsid w:val="00C56CA2"/>
    <w:rsid w:val="00C64844"/>
    <w:rsid w:val="00C65871"/>
    <w:rsid w:val="00C877D4"/>
    <w:rsid w:val="00C9416B"/>
    <w:rsid w:val="00CA01CD"/>
    <w:rsid w:val="00CB008F"/>
    <w:rsid w:val="00CE09CE"/>
    <w:rsid w:val="00D01D36"/>
    <w:rsid w:val="00D345D8"/>
    <w:rsid w:val="00D64137"/>
    <w:rsid w:val="00D7304C"/>
    <w:rsid w:val="00D75E7D"/>
    <w:rsid w:val="00D80F8D"/>
    <w:rsid w:val="00D90A15"/>
    <w:rsid w:val="00D92590"/>
    <w:rsid w:val="00DA2A77"/>
    <w:rsid w:val="00DB7D8E"/>
    <w:rsid w:val="00E0063D"/>
    <w:rsid w:val="00E02477"/>
    <w:rsid w:val="00E061FB"/>
    <w:rsid w:val="00E17069"/>
    <w:rsid w:val="00E37C41"/>
    <w:rsid w:val="00E63B2E"/>
    <w:rsid w:val="00E80CAF"/>
    <w:rsid w:val="00EA0882"/>
    <w:rsid w:val="00EC7C86"/>
    <w:rsid w:val="00ED346D"/>
    <w:rsid w:val="00ED559E"/>
    <w:rsid w:val="00EE1895"/>
    <w:rsid w:val="00F3327E"/>
    <w:rsid w:val="00F539F8"/>
    <w:rsid w:val="00F8043E"/>
    <w:rsid w:val="00F909D9"/>
    <w:rsid w:val="00FA172B"/>
    <w:rsid w:val="00FA2665"/>
    <w:rsid w:val="00FE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8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E189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18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EE18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EE189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189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18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EE18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2D"/>
  </w:style>
  <w:style w:type="paragraph" w:styleId="Footer">
    <w:name w:val="footer"/>
    <w:basedOn w:val="Normal"/>
    <w:link w:val="Foot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12D"/>
  </w:style>
  <w:style w:type="table" w:styleId="LightShading">
    <w:name w:val="Light Shading"/>
    <w:basedOn w:val="TableNormal"/>
    <w:uiPriority w:val="60"/>
    <w:rsid w:val="0097687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026D34"/>
    <w:pPr>
      <w:ind w:left="720"/>
      <w:contextualSpacing/>
    </w:pPr>
  </w:style>
  <w:style w:type="character" w:customStyle="1" w:styleId="highlight">
    <w:name w:val="highlight"/>
    <w:basedOn w:val="DefaultParagraphFont"/>
    <w:rsid w:val="0047576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8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E189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18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EE18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EE189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189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18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EE18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2D"/>
  </w:style>
  <w:style w:type="paragraph" w:styleId="Footer">
    <w:name w:val="footer"/>
    <w:basedOn w:val="Normal"/>
    <w:link w:val="Foot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12D"/>
  </w:style>
  <w:style w:type="table" w:styleId="LightShading">
    <w:name w:val="Light Shading"/>
    <w:basedOn w:val="TableNormal"/>
    <w:uiPriority w:val="60"/>
    <w:rsid w:val="0097687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026D34"/>
    <w:pPr>
      <w:ind w:left="720"/>
      <w:contextualSpacing/>
    </w:pPr>
  </w:style>
  <w:style w:type="character" w:customStyle="1" w:styleId="highlight">
    <w:name w:val="highlight"/>
    <w:basedOn w:val="DefaultParagraphFont"/>
    <w:rsid w:val="00475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11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lmaan\Dropbox\!IN3040%20Project%20Management\Social%20Media%20Project%20Proposal\Processes\Minut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Minutes Template.dotx</Template>
  <TotalTime>135</TotalTime>
  <Pages>2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By Gurvinder Kaur</dc:creator>
  <cp:lastModifiedBy>Anrish</cp:lastModifiedBy>
  <cp:revision>92</cp:revision>
  <dcterms:created xsi:type="dcterms:W3CDTF">2014-05-07T10:27:00Z</dcterms:created>
  <dcterms:modified xsi:type="dcterms:W3CDTF">2014-05-11T18:59:00Z</dcterms:modified>
</cp:coreProperties>
</file>