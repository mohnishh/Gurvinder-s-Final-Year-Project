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A84161">
            <w:pPr>
              <w:pStyle w:val="Title"/>
              <w:pBdr>
                <w:bottom w:val="single" w:sz="4" w:space="4" w:color="auto"/>
              </w:pBdr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58FF504E" wp14:editId="55B8A33E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275B525F" wp14:editId="7573DFF9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F0186D">
              <w:rPr>
                <w:noProof/>
                <w:color w:val="auto"/>
              </w:rPr>
              <w:t>&amp; Launderette Meeting Minutes #3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F0186D" w:rsidRDefault="00F0186D" w:rsidP="00F0186D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>
              <w:rPr>
                <w:color w:val="auto"/>
              </w:rPr>
              <w:tab/>
              <w:t>January 25</w:t>
            </w:r>
            <w:r>
              <w:rPr>
                <w:color w:val="auto"/>
                <w:vertAlign w:val="superscript"/>
              </w:rPr>
              <w:t>th</w:t>
            </w:r>
            <w:r>
              <w:rPr>
                <w:color w:val="auto"/>
              </w:rPr>
              <w:t xml:space="preserve"> 2014 at 15.00pm-15.45pm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EE1895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 w:rsidRPr="00976875">
              <w:rPr>
                <w:rFonts w:asciiTheme="minorHAnsi" w:hAnsiTheme="minorHAnsi"/>
                <w:color w:val="auto"/>
                <w:sz w:val="24"/>
              </w:rPr>
              <w:t xml:space="preserve">Presents: </w:t>
            </w:r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 Lal Bomjan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Gurvinder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862F5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862F5" w:rsidRPr="009862F5" w:rsidRDefault="009862F5" w:rsidP="009862F5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8363" w:type="dxa"/>
          </w:tcPr>
          <w:p w:rsidR="009862F5" w:rsidRPr="002B11D3" w:rsidRDefault="009546D4" w:rsidP="00954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</w:t>
            </w:r>
            <w:r w:rsidR="002429C6">
              <w:t xml:space="preserve"> improved</w:t>
            </w:r>
            <w:r w:rsidR="009862F5">
              <w:t xml:space="preserve"> UML designs: </w:t>
            </w:r>
            <w:r w:rsidR="007F2AFC">
              <w:t>Use-Case</w:t>
            </w:r>
            <w:r w:rsidR="009862F5">
              <w:t xml:space="preserve"> Diagrams, Specifications, Class Diagram, </w:t>
            </w:r>
            <w:r w:rsidR="003D66A9">
              <w:t>and Sequence</w:t>
            </w:r>
            <w:r w:rsidR="00187AC7">
              <w:t xml:space="preserve"> Diagram. Including Architecture Design: Deployment</w:t>
            </w:r>
            <w:r w:rsidR="009862F5">
              <w:t xml:space="preserve"> Diagram</w:t>
            </w:r>
          </w:p>
        </w:tc>
      </w:tr>
      <w:tr w:rsidR="00E812E2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812E2" w:rsidRPr="002B11D3" w:rsidRDefault="00E812E2" w:rsidP="00E812E2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3E24A3" w:rsidRDefault="00E812E2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Feedback: </w:t>
            </w:r>
            <w:r w:rsidR="003F6BDF">
              <w:t>Add ER d</w:t>
            </w:r>
            <w:r w:rsidR="009546D4">
              <w:t xml:space="preserve">iagram, </w:t>
            </w:r>
            <w:r w:rsidR="007F2AFC">
              <w:t>Use-</w:t>
            </w:r>
            <w:r>
              <w:t xml:space="preserve">Case diagram actor to be changed to admin (only one </w:t>
            </w:r>
            <w:r w:rsidR="003D4822">
              <w:t xml:space="preserve">staff </w:t>
            </w:r>
            <w:r>
              <w:t>member</w:t>
            </w:r>
            <w:r w:rsidR="003D4822">
              <w:t xml:space="preserve"> at the moment</w:t>
            </w:r>
            <w:r w:rsidR="003E24A3">
              <w:t>)</w:t>
            </w:r>
          </w:p>
          <w:p w:rsidR="004C2CDA" w:rsidRDefault="003E24A3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3F6BDF">
              <w:t>dmin</w:t>
            </w:r>
            <w:r>
              <w:t xml:space="preserve"> should be able to edit service</w:t>
            </w:r>
            <w:r w:rsidR="004C2CDA">
              <w:t xml:space="preserve"> items.</w:t>
            </w:r>
          </w:p>
          <w:p w:rsidR="004C2CDA" w:rsidRDefault="004C2CDA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3E24A3">
              <w:t>reate new admin</w:t>
            </w:r>
            <w:r w:rsidR="002945EE">
              <w:t xml:space="preserve"> account as</w:t>
            </w:r>
            <w:r w:rsidR="003E24A3">
              <w:t xml:space="preserve"> use-case</w:t>
            </w:r>
            <w:r w:rsidR="00E812E2">
              <w:t xml:space="preserve"> </w:t>
            </w:r>
            <w:r w:rsidR="003E24A3">
              <w:t>in the use-case diagram</w:t>
            </w:r>
            <w:r w:rsidR="007F2AFC">
              <w:t xml:space="preserve">, and </w:t>
            </w:r>
            <w:r w:rsidR="00EA076B">
              <w:t xml:space="preserve">in </w:t>
            </w:r>
            <w:r w:rsidR="007F2AFC">
              <w:t>all other diagram outputs</w:t>
            </w:r>
            <w:r w:rsidR="003E24A3">
              <w:t>.</w:t>
            </w:r>
            <w:r w:rsidR="00E812E2">
              <w:t xml:space="preserve"> </w:t>
            </w:r>
          </w:p>
          <w:p w:rsidR="00EA076B" w:rsidRDefault="007F2AFC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Use-</w:t>
            </w:r>
            <w:r w:rsidR="00E812E2">
              <w:t xml:space="preserve">Case Specifications </w:t>
            </w:r>
            <w:r>
              <w:t>with the Use-</w:t>
            </w:r>
            <w:r w:rsidR="00E812E2">
              <w:t xml:space="preserve">Case Diagram. </w:t>
            </w:r>
          </w:p>
          <w:p w:rsidR="006076B5" w:rsidRDefault="00E812E2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 changes to Class Diagram to ensure the database names are consistent with the actual MySQL database.</w:t>
            </w:r>
          </w:p>
          <w:p w:rsidR="003D26D0" w:rsidRPr="006076B5" w:rsidRDefault="003D26D0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</w:t>
            </w:r>
            <w:r w:rsidR="001545CF">
              <w:t>ge not displaying on Order Page</w:t>
            </w:r>
          </w:p>
        </w:tc>
      </w:tr>
      <w:tr w:rsidR="00FA1EB8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FA1EB8" w:rsidRPr="002B11D3" w:rsidRDefault="00FA1EB8" w:rsidP="00E812E2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FA1EB8" w:rsidRDefault="00FA1EB8" w:rsidP="00942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 functionality for Log In</w:t>
            </w:r>
            <w:r w:rsidR="001843DD">
              <w:t>, Register and Log Out</w:t>
            </w:r>
            <w:r>
              <w:t xml:space="preserve"> – Admin and both Customers (Business and Come-in)</w:t>
            </w:r>
            <w:r w:rsidR="00DA61F9">
              <w:t>. Feedback to improve colour and design scheme (</w:t>
            </w:r>
            <w:r w:rsidR="00850E04" w:rsidRPr="00060491">
              <w:rPr>
                <w:rFonts w:ascii="Times New Roman" w:hAnsi="Times New Roman" w:cs="Times New Roman"/>
              </w:rPr>
              <w:t>minimalized</w:t>
            </w:r>
            <w:r w:rsidR="00850E04">
              <w:t xml:space="preserve"> </w:t>
            </w:r>
            <w:r w:rsidR="00DA61F9">
              <w:t xml:space="preserve"> layout), location of the Log In to be </w:t>
            </w:r>
            <w:r w:rsidR="009424E0">
              <w:t>shifted to the right top corner</w:t>
            </w:r>
            <w:r w:rsidR="00DA61F9">
              <w:t xml:space="preserve"> of the </w:t>
            </w:r>
            <w:r w:rsidR="00B46DCE">
              <w:t xml:space="preserve">header </w:t>
            </w:r>
            <w:r w:rsidR="00EF22AE">
              <w:t>navigation bar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C15667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C15667" w:rsidRPr="00976875" w:rsidRDefault="00C15667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C15667" w:rsidRPr="00976875" w:rsidRDefault="00DA61F9" w:rsidP="00DA61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Improved draft designs</w:t>
            </w:r>
            <w:r w:rsidR="00C15667">
              <w:t xml:space="preserve"> </w:t>
            </w:r>
            <w:r>
              <w:t>of</w:t>
            </w:r>
            <w:r w:rsidR="00C15667">
              <w:t xml:space="preserve"> UML </w:t>
            </w:r>
            <w:r>
              <w:t>diagrams</w:t>
            </w:r>
          </w:p>
        </w:tc>
      </w:tr>
      <w:tr w:rsidR="003E4D5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3E4D55" w:rsidRPr="00976875" w:rsidRDefault="00CC4DBE" w:rsidP="00D92590">
            <w:pPr>
              <w:jc w:val="center"/>
            </w:pPr>
            <w:r>
              <w:t>2</w:t>
            </w:r>
          </w:p>
        </w:tc>
        <w:tc>
          <w:tcPr>
            <w:tcW w:w="7788" w:type="dxa"/>
          </w:tcPr>
          <w:p w:rsidR="003E4D55" w:rsidRPr="00976875" w:rsidRDefault="00C525BA" w:rsidP="001A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</w:t>
            </w:r>
            <w:r w:rsidR="003F3098">
              <w:t>Final</w:t>
            </w:r>
            <w:r w:rsidR="00976876">
              <w:t xml:space="preserve"> UML </w:t>
            </w:r>
            <w:r>
              <w:t xml:space="preserve">designs </w:t>
            </w:r>
            <w:r w:rsidR="00DA61F9">
              <w:t>electronically</w:t>
            </w:r>
            <w:r w:rsidR="00976876">
              <w:t xml:space="preserve"> </w:t>
            </w:r>
            <w:r w:rsidR="003F3098">
              <w:t xml:space="preserve">including database ER diagram and deployment diagram </w:t>
            </w:r>
          </w:p>
        </w:tc>
      </w:tr>
      <w:tr w:rsidR="00DA61F9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A61F9" w:rsidRDefault="003220F7" w:rsidP="00D92590">
            <w:pPr>
              <w:jc w:val="center"/>
            </w:pPr>
            <w:r>
              <w:t xml:space="preserve"> </w:t>
            </w:r>
            <w:r w:rsidR="00DA61F9">
              <w:t>3</w:t>
            </w:r>
          </w:p>
        </w:tc>
        <w:tc>
          <w:tcPr>
            <w:tcW w:w="7788" w:type="dxa"/>
          </w:tcPr>
          <w:p w:rsidR="00DA61F9" w:rsidRDefault="00DA61F9" w:rsidP="003A6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Improved nav</w:t>
            </w:r>
            <w:r w:rsidR="003220F7">
              <w:t xml:space="preserve">igation bar and layout (Log In/ Out, </w:t>
            </w:r>
            <w:r w:rsidR="000E5115">
              <w:t>Registration</w:t>
            </w:r>
            <w:r w:rsidR="003220F7">
              <w:t xml:space="preserve">, </w:t>
            </w:r>
            <w:r w:rsidR="003A64DE">
              <w:t xml:space="preserve">Account) - </w:t>
            </w:r>
            <w:r>
              <w:t xml:space="preserve">positioned </w:t>
            </w:r>
            <w:r w:rsidR="003A64DE">
              <w:t>it on the right top corner</w:t>
            </w:r>
            <w:r>
              <w:t xml:space="preserve"> of the nav</w:t>
            </w:r>
            <w:r w:rsidR="00053762">
              <w:t xml:space="preserve">igation </w:t>
            </w:r>
            <w:r>
              <w:t>bar as it looked more appropriate with the design)</w:t>
            </w:r>
            <w:r w:rsidR="004C60C2">
              <w:t>. Working on fixing the imag</w:t>
            </w:r>
            <w:r w:rsidR="00E91AC9">
              <w:t>e to be displayed on Order page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573356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7788" w:type="dxa"/>
          </w:tcPr>
          <w:p w:rsidR="00D92590" w:rsidRPr="00976875" w:rsidRDefault="007325CF" w:rsidP="00D9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Created</w:t>
            </w:r>
            <w:r w:rsidR="003F78A1">
              <w:rPr>
                <w:color w:val="auto"/>
              </w:rPr>
              <w:t xml:space="preserve"> separate accounts for commercial business customers and come-in customers </w:t>
            </w:r>
            <w:r w:rsidR="00DF7984">
              <w:rPr>
                <w:color w:val="auto"/>
              </w:rPr>
              <w:t>functionality</w:t>
            </w:r>
          </w:p>
        </w:tc>
      </w:tr>
      <w:tr w:rsidR="00551089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551089" w:rsidRDefault="00573356" w:rsidP="00FA172B">
            <w:pPr>
              <w:jc w:val="center"/>
            </w:pPr>
            <w:r>
              <w:t>5</w:t>
            </w:r>
          </w:p>
        </w:tc>
        <w:tc>
          <w:tcPr>
            <w:tcW w:w="7788" w:type="dxa"/>
          </w:tcPr>
          <w:p w:rsidR="007325CF" w:rsidRDefault="00E72207" w:rsidP="006E2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Inputt</w:t>
            </w:r>
            <w:r w:rsidR="00005A9C">
              <w:t xml:space="preserve">ing service items, description </w:t>
            </w:r>
            <w:r w:rsidR="001A35CE">
              <w:t xml:space="preserve">and </w:t>
            </w:r>
            <w:r>
              <w:t>prices on the</w:t>
            </w:r>
            <w:r w:rsidR="000611C9">
              <w:t xml:space="preserve"> order page</w:t>
            </w:r>
            <w:r>
              <w:t xml:space="preserve"> including </w:t>
            </w:r>
            <w:r w:rsidR="000611C9">
              <w:t xml:space="preserve"> </w:t>
            </w:r>
            <w:r w:rsidR="006E21CE">
              <w:t xml:space="preserve">an  </w:t>
            </w:r>
            <w:r w:rsidR="001A35CE">
              <w:t xml:space="preserve"> image</w:t>
            </w:r>
            <w:r w:rsidR="00751798">
              <w:t xml:space="preserve"> banner</w:t>
            </w:r>
            <w:r w:rsidR="002D640D">
              <w:t xml:space="preserve"> displayed</w:t>
            </w:r>
            <w:r>
              <w:t xml:space="preserve"> </w:t>
            </w:r>
            <w:r w:rsidR="000611C9">
              <w:t>on</w:t>
            </w:r>
            <w:r>
              <w:t xml:space="preserve"> all webpages 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573356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  <w:bookmarkStart w:id="0" w:name="_GoBack"/>
            <w:bookmarkEnd w:id="0"/>
          </w:p>
        </w:tc>
        <w:tc>
          <w:tcPr>
            <w:tcW w:w="7788" w:type="dxa"/>
          </w:tcPr>
          <w:p w:rsidR="00D92590" w:rsidRPr="00976875" w:rsidRDefault="00E72207" w:rsidP="00E67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Created Admin Panel with option to edit service items, descriptions, prices</w:t>
            </w:r>
            <w:r w:rsidR="00E676C5">
              <w:t xml:space="preserve">. </w:t>
            </w:r>
            <w:r>
              <w:t xml:space="preserve"> (Admin can update, add and remove service item details)</w:t>
            </w:r>
          </w:p>
        </w:tc>
      </w:tr>
    </w:tbl>
    <w:p w:rsidR="00E63B2E" w:rsidRDefault="00E63B2E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</w:p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lastRenderedPageBreak/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r w:rsidRPr="001E7E73">
        <w:rPr>
          <w:b/>
        </w:rPr>
        <w:t>Gurvinder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  <w:t>Tika Lal Bomjan</w:t>
      </w:r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832E0C" w:rsidRPr="00976875" w:rsidRDefault="00832E0C" w:rsidP="00832E0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p w:rsidR="00D92590" w:rsidRPr="00976875" w:rsidRDefault="00832E0C" w:rsidP="00832E0C">
      <w:r>
        <w:rPr>
          <w:rFonts w:ascii="Calibri" w:eastAsia="Times New Roman" w:hAnsi="Calibri" w:cs="Times New Roman"/>
          <w:color w:val="000000"/>
          <w:sz w:val="24"/>
          <w:szCs w:val="24"/>
        </w:rPr>
        <w:br/>
      </w:r>
    </w:p>
    <w:p w:rsidR="0014212D" w:rsidRPr="00976875" w:rsidRDefault="0014212D" w:rsidP="00EE1895"/>
    <w:sectPr w:rsidR="0014212D" w:rsidRPr="00976875" w:rsidSect="0097687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6CB" w:rsidRDefault="002F06CB" w:rsidP="0014212D">
      <w:pPr>
        <w:spacing w:after="0" w:line="240" w:lineRule="auto"/>
      </w:pPr>
      <w:r>
        <w:separator/>
      </w:r>
    </w:p>
  </w:endnote>
  <w:endnote w:type="continuationSeparator" w:id="0">
    <w:p w:rsidR="002F06CB" w:rsidRDefault="002F06CB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39238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2F52" w:rsidRDefault="0005759F" w:rsidP="0005759F">
        <w:pPr>
          <w:pStyle w:val="Footer"/>
        </w:pPr>
        <w:r>
          <w:t>Hobbs Dry Cleaners &amp; Launderette Meeting Minutes #3</w:t>
        </w:r>
        <w:r>
          <w:tab/>
        </w:r>
        <w:r>
          <w:tab/>
        </w:r>
        <w:r w:rsidR="009E2F52">
          <w:fldChar w:fldCharType="begin"/>
        </w:r>
        <w:r w:rsidR="009E2F52">
          <w:instrText xml:space="preserve"> PAGE   \* MERGEFORMAT </w:instrText>
        </w:r>
        <w:r w:rsidR="009E2F52">
          <w:fldChar w:fldCharType="separate"/>
        </w:r>
        <w:r w:rsidR="00573356">
          <w:rPr>
            <w:noProof/>
          </w:rPr>
          <w:t>1</w:t>
        </w:r>
        <w:r w:rsidR="009E2F52">
          <w:rPr>
            <w:noProof/>
          </w:rPr>
          <w:fldChar w:fldCharType="end"/>
        </w:r>
      </w:p>
    </w:sdtContent>
  </w:sdt>
  <w:p w:rsidR="009E2F52" w:rsidRDefault="009E2F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6CB" w:rsidRDefault="002F06CB" w:rsidP="0014212D">
      <w:pPr>
        <w:spacing w:after="0" w:line="240" w:lineRule="auto"/>
      </w:pPr>
      <w:r>
        <w:separator/>
      </w:r>
    </w:p>
  </w:footnote>
  <w:footnote w:type="continuationSeparator" w:id="0">
    <w:p w:rsidR="002F06CB" w:rsidRDefault="002F06CB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9E5B59"/>
    <w:multiLevelType w:val="hybridMultilevel"/>
    <w:tmpl w:val="6770B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05A9C"/>
    <w:rsid w:val="00017ABE"/>
    <w:rsid w:val="00026D34"/>
    <w:rsid w:val="00040646"/>
    <w:rsid w:val="00053762"/>
    <w:rsid w:val="0005759F"/>
    <w:rsid w:val="000607A3"/>
    <w:rsid w:val="000611C9"/>
    <w:rsid w:val="00083185"/>
    <w:rsid w:val="000C3785"/>
    <w:rsid w:val="000C67D1"/>
    <w:rsid w:val="000D4C2F"/>
    <w:rsid w:val="000D615D"/>
    <w:rsid w:val="000E4ADE"/>
    <w:rsid w:val="000E5115"/>
    <w:rsid w:val="000F4873"/>
    <w:rsid w:val="0014212D"/>
    <w:rsid w:val="001545CF"/>
    <w:rsid w:val="001843DD"/>
    <w:rsid w:val="00187AC7"/>
    <w:rsid w:val="001A35CE"/>
    <w:rsid w:val="001A4FC9"/>
    <w:rsid w:val="001D7AFA"/>
    <w:rsid w:val="00231719"/>
    <w:rsid w:val="002429C6"/>
    <w:rsid w:val="0025119F"/>
    <w:rsid w:val="00275F24"/>
    <w:rsid w:val="002765D8"/>
    <w:rsid w:val="0028571C"/>
    <w:rsid w:val="002945EE"/>
    <w:rsid w:val="002B11D3"/>
    <w:rsid w:val="002B3F8B"/>
    <w:rsid w:val="002D640D"/>
    <w:rsid w:val="002E1CAA"/>
    <w:rsid w:val="002E365F"/>
    <w:rsid w:val="002F06CB"/>
    <w:rsid w:val="003220F7"/>
    <w:rsid w:val="0036241C"/>
    <w:rsid w:val="00363D1E"/>
    <w:rsid w:val="00377DE4"/>
    <w:rsid w:val="00377F75"/>
    <w:rsid w:val="00382B75"/>
    <w:rsid w:val="00396883"/>
    <w:rsid w:val="003A47EE"/>
    <w:rsid w:val="003A64DE"/>
    <w:rsid w:val="003D26D0"/>
    <w:rsid w:val="003D4822"/>
    <w:rsid w:val="003D5AAF"/>
    <w:rsid w:val="003D66A9"/>
    <w:rsid w:val="003E24A3"/>
    <w:rsid w:val="003E4D55"/>
    <w:rsid w:val="003E7754"/>
    <w:rsid w:val="003F3098"/>
    <w:rsid w:val="003F65CF"/>
    <w:rsid w:val="003F6BDF"/>
    <w:rsid w:val="003F78A1"/>
    <w:rsid w:val="00473821"/>
    <w:rsid w:val="00475766"/>
    <w:rsid w:val="00490881"/>
    <w:rsid w:val="004C2CDA"/>
    <w:rsid w:val="004C60C2"/>
    <w:rsid w:val="004D147F"/>
    <w:rsid w:val="004F30B8"/>
    <w:rsid w:val="004F41C8"/>
    <w:rsid w:val="00524197"/>
    <w:rsid w:val="00535E7C"/>
    <w:rsid w:val="0055031B"/>
    <w:rsid w:val="00550647"/>
    <w:rsid w:val="00551089"/>
    <w:rsid w:val="00551D5D"/>
    <w:rsid w:val="00551DC4"/>
    <w:rsid w:val="00573356"/>
    <w:rsid w:val="00597DE4"/>
    <w:rsid w:val="005C7D42"/>
    <w:rsid w:val="00605F36"/>
    <w:rsid w:val="006076B5"/>
    <w:rsid w:val="00612131"/>
    <w:rsid w:val="00623B94"/>
    <w:rsid w:val="00631D6F"/>
    <w:rsid w:val="00642DF9"/>
    <w:rsid w:val="00650160"/>
    <w:rsid w:val="00660267"/>
    <w:rsid w:val="00691897"/>
    <w:rsid w:val="006C3099"/>
    <w:rsid w:val="006E21CE"/>
    <w:rsid w:val="0070639E"/>
    <w:rsid w:val="00731982"/>
    <w:rsid w:val="007325CF"/>
    <w:rsid w:val="00751798"/>
    <w:rsid w:val="007907D4"/>
    <w:rsid w:val="007F2AFC"/>
    <w:rsid w:val="00811593"/>
    <w:rsid w:val="0083215B"/>
    <w:rsid w:val="00832E0C"/>
    <w:rsid w:val="00844079"/>
    <w:rsid w:val="00844589"/>
    <w:rsid w:val="00850E04"/>
    <w:rsid w:val="00877DE1"/>
    <w:rsid w:val="008A6576"/>
    <w:rsid w:val="008C05FA"/>
    <w:rsid w:val="009424E0"/>
    <w:rsid w:val="009527C5"/>
    <w:rsid w:val="009546D4"/>
    <w:rsid w:val="00976875"/>
    <w:rsid w:val="00976876"/>
    <w:rsid w:val="009862F5"/>
    <w:rsid w:val="009E2F52"/>
    <w:rsid w:val="00A10DD3"/>
    <w:rsid w:val="00A2562A"/>
    <w:rsid w:val="00A3794C"/>
    <w:rsid w:val="00A84161"/>
    <w:rsid w:val="00AC7D42"/>
    <w:rsid w:val="00B35FF6"/>
    <w:rsid w:val="00B46DCE"/>
    <w:rsid w:val="00B54898"/>
    <w:rsid w:val="00B92D4F"/>
    <w:rsid w:val="00C07BB0"/>
    <w:rsid w:val="00C15667"/>
    <w:rsid w:val="00C30C3D"/>
    <w:rsid w:val="00C525BA"/>
    <w:rsid w:val="00C56CA2"/>
    <w:rsid w:val="00C578B8"/>
    <w:rsid w:val="00C64844"/>
    <w:rsid w:val="00C65871"/>
    <w:rsid w:val="00C9416B"/>
    <w:rsid w:val="00C96D45"/>
    <w:rsid w:val="00C97DF7"/>
    <w:rsid w:val="00CB008F"/>
    <w:rsid w:val="00CC4B75"/>
    <w:rsid w:val="00CC4DBE"/>
    <w:rsid w:val="00D345D8"/>
    <w:rsid w:val="00D62EC5"/>
    <w:rsid w:val="00D7304C"/>
    <w:rsid w:val="00D92590"/>
    <w:rsid w:val="00DA61F9"/>
    <w:rsid w:val="00DF5382"/>
    <w:rsid w:val="00DF7984"/>
    <w:rsid w:val="00E02477"/>
    <w:rsid w:val="00E061FB"/>
    <w:rsid w:val="00E37C41"/>
    <w:rsid w:val="00E52416"/>
    <w:rsid w:val="00E63B2E"/>
    <w:rsid w:val="00E676C5"/>
    <w:rsid w:val="00E72207"/>
    <w:rsid w:val="00E80CAF"/>
    <w:rsid w:val="00E812E2"/>
    <w:rsid w:val="00E91AC9"/>
    <w:rsid w:val="00EA076B"/>
    <w:rsid w:val="00EA71E0"/>
    <w:rsid w:val="00ED559E"/>
    <w:rsid w:val="00EE1895"/>
    <w:rsid w:val="00EF22AE"/>
    <w:rsid w:val="00F0186D"/>
    <w:rsid w:val="00F3327E"/>
    <w:rsid w:val="00F8043E"/>
    <w:rsid w:val="00F815D9"/>
    <w:rsid w:val="00FA172B"/>
    <w:rsid w:val="00FA1EB8"/>
    <w:rsid w:val="00FA2665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2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127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97</cp:revision>
  <dcterms:created xsi:type="dcterms:W3CDTF">2014-05-07T10:27:00Z</dcterms:created>
  <dcterms:modified xsi:type="dcterms:W3CDTF">2014-05-12T20:09:00Z</dcterms:modified>
</cp:coreProperties>
</file>