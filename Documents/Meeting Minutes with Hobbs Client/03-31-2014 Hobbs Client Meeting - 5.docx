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76875" w:rsidRPr="00976875" w:rsidTr="00976875">
        <w:tc>
          <w:tcPr>
            <w:tcW w:w="9242" w:type="dxa"/>
            <w:shd w:val="clear" w:color="auto" w:fill="FFFFFF" w:themeFill="background1"/>
          </w:tcPr>
          <w:p w:rsidR="00EE1895" w:rsidRPr="00976875" w:rsidRDefault="00F8043E" w:rsidP="00252FD8">
            <w:pPr>
              <w:pStyle w:val="Title"/>
              <w:pBdr>
                <w:bottom w:val="single" w:sz="4" w:space="4" w:color="auto"/>
              </w:pBdr>
              <w:tabs>
                <w:tab w:val="left" w:pos="1440"/>
              </w:tabs>
              <w:jc w:val="center"/>
              <w:rPr>
                <w:color w:val="auto"/>
              </w:rPr>
            </w:pPr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8240" behindDoc="1" locked="0" layoutInCell="1" allowOverlap="1" wp14:anchorId="6B654171" wp14:editId="268C7BB2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A2665">
              <w:rPr>
                <w:noProof/>
                <w:color w:val="auto"/>
              </w:rPr>
              <w:t>Hobbs Dry</w:t>
            </w:r>
            <w:r w:rsidR="00631D6F" w:rsidRPr="00976875">
              <w:rPr>
                <w:noProof/>
                <w:color w:val="auto"/>
              </w:rPr>
              <w:drawing>
                <wp:anchor distT="0" distB="0" distL="114300" distR="114300" simplePos="0" relativeHeight="251660288" behindDoc="1" locked="0" layoutInCell="1" allowOverlap="1" wp14:anchorId="76722803" wp14:editId="1475FED1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2" name="Picture 2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31D6F">
              <w:rPr>
                <w:noProof/>
                <w:color w:val="auto"/>
              </w:rPr>
              <w:t xml:space="preserve"> Cleaners </w:t>
            </w:r>
            <w:r w:rsidR="004D630D">
              <w:rPr>
                <w:noProof/>
                <w:color w:val="auto"/>
              </w:rPr>
              <w:t>&amp; Launderette Meeting Minutes #5</w:t>
            </w:r>
          </w:p>
          <w:p w:rsidR="00EE1895" w:rsidRPr="00976875" w:rsidRDefault="00612131" w:rsidP="00612131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7C41">
              <w:rPr>
                <w:color w:val="auto"/>
              </w:rPr>
              <w:t>Location: Hobbs Launderette</w:t>
            </w:r>
            <w:r>
              <w:rPr>
                <w:color w:val="auto"/>
              </w:rPr>
              <w:tab/>
            </w:r>
          </w:p>
          <w:p w:rsidR="000E120E" w:rsidRPr="000E120E" w:rsidRDefault="00BF628B" w:rsidP="000E120E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>
              <w:rPr>
                <w:color w:val="auto"/>
              </w:rPr>
              <w:tab/>
              <w:t>March 31</w:t>
            </w:r>
            <w:r w:rsidR="00B27532">
              <w:rPr>
                <w:color w:val="auto"/>
                <w:vertAlign w:val="superscript"/>
              </w:rPr>
              <w:t>st</w:t>
            </w:r>
            <w:r w:rsidR="000E120E" w:rsidRPr="000E120E">
              <w:rPr>
                <w:color w:val="auto"/>
              </w:rPr>
              <w:t xml:space="preserve"> 2014 at 10.00am-11.00am</w:t>
            </w:r>
          </w:p>
          <w:p w:rsidR="00275F24" w:rsidRDefault="00275F24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  <w:sz w:val="24"/>
              </w:rPr>
            </w:pPr>
          </w:p>
          <w:p w:rsidR="00EE1895" w:rsidRPr="00976875" w:rsidRDefault="00EE1895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 w:rsidRPr="00976875">
              <w:rPr>
                <w:rFonts w:asciiTheme="minorHAnsi" w:hAnsiTheme="minorHAnsi"/>
                <w:color w:val="auto"/>
                <w:sz w:val="24"/>
              </w:rPr>
              <w:t xml:space="preserve">Presents: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Tika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Lal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Bomjan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and</w:t>
            </w:r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>Gurvinder</w:t>
            </w:r>
            <w:proofErr w:type="spellEnd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Kaur</w:t>
            </w:r>
            <w:r w:rsidR="0014212D"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535E7C" w:rsidRDefault="00535E7C" w:rsidP="00F8043E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2B11D3" w:rsidRPr="00976875" w:rsidRDefault="002B11D3" w:rsidP="002B11D3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Pr="00976875">
        <w:rPr>
          <w:rStyle w:val="Strong"/>
          <w:i w:val="0"/>
          <w:color w:val="auto"/>
        </w:rPr>
        <w:t xml:space="preserve"> </w:t>
      </w:r>
      <w:r>
        <w:rPr>
          <w:rStyle w:val="Strong"/>
          <w:i w:val="0"/>
          <w:color w:val="auto"/>
        </w:rPr>
        <w:t>topics</w:t>
      </w:r>
      <w:r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2B11D3" w:rsidRPr="00976875" w:rsidTr="00ED4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2B11D3" w:rsidRPr="002B11D3" w:rsidRDefault="002B11D3" w:rsidP="002B1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161CE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61CE" w:rsidRPr="003E4FFC" w:rsidRDefault="00E161CE" w:rsidP="003E4FFC">
            <w:pPr>
              <w:pStyle w:val="ListParagraph"/>
              <w:numPr>
                <w:ilvl w:val="0"/>
                <w:numId w:val="9"/>
              </w:numPr>
              <w:jc w:val="center"/>
            </w:pPr>
          </w:p>
        </w:tc>
        <w:tc>
          <w:tcPr>
            <w:tcW w:w="8363" w:type="dxa"/>
          </w:tcPr>
          <w:p w:rsidR="00E161CE" w:rsidRDefault="00E161CE" w:rsidP="00676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Showed updates of </w:t>
            </w:r>
            <w:r w:rsidR="00DF1EAB">
              <w:t>the website design</w:t>
            </w:r>
            <w:r>
              <w:t xml:space="preserve"> including the integration of PayPal</w:t>
            </w:r>
            <w:r w:rsidR="00676612">
              <w:t xml:space="preserve"> functionality. Feedback from client: Add </w:t>
            </w:r>
            <w:r w:rsidR="00BF1245">
              <w:t xml:space="preserve">the </w:t>
            </w:r>
            <w:r w:rsidR="00C90B74">
              <w:t>H</w:t>
            </w:r>
            <w:r w:rsidR="007F1B3F">
              <w:t>obbs logo on the PayPal webpage</w:t>
            </w:r>
          </w:p>
        </w:tc>
      </w:tr>
      <w:tr w:rsidR="002B11D3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DF1EAB" w:rsidP="002B1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Reviewed over all the service items displayed on the order webpage</w:t>
            </w:r>
          </w:p>
        </w:tc>
      </w:tr>
      <w:tr w:rsidR="002B11D3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753AA1" w:rsidP="00380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Admin tested the Log In/Out, Registration and Admin Panel function</w:t>
            </w:r>
            <w:r w:rsidR="00380B66">
              <w:rPr>
                <w:color w:val="auto"/>
              </w:rPr>
              <w:t>alities (edit service items on price list</w:t>
            </w:r>
            <w:r>
              <w:rPr>
                <w:color w:val="auto"/>
              </w:rPr>
              <w:t xml:space="preserve"> page)</w:t>
            </w:r>
          </w:p>
        </w:tc>
      </w:tr>
      <w:tr w:rsidR="00435BFF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435BFF" w:rsidRPr="002B11D3" w:rsidRDefault="00435BFF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875974" w:rsidRDefault="00875974" w:rsidP="005D5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Showed Admin images displaying on Order page. </w:t>
            </w:r>
          </w:p>
          <w:p w:rsidR="00435BFF" w:rsidRDefault="009C4A64" w:rsidP="005D5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Advice to add a</w:t>
            </w:r>
            <w:r w:rsidR="00216A55">
              <w:t>ppropriate copyright</w:t>
            </w:r>
            <w:r>
              <w:t xml:space="preserve"> free</w:t>
            </w:r>
            <w:r w:rsidR="00216A55">
              <w:t xml:space="preserve"> images for all service items </w:t>
            </w:r>
            <w:r w:rsidR="00753AA1">
              <w:t xml:space="preserve">on </w:t>
            </w:r>
            <w:r w:rsidR="005D59B5">
              <w:t>Order</w:t>
            </w:r>
            <w:r w:rsidR="00753AA1">
              <w:t xml:space="preserve"> page </w:t>
            </w:r>
          </w:p>
        </w:tc>
      </w:tr>
      <w:tr w:rsidR="002B11D3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B17D83" w:rsidP="00105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Testing functionality with client</w:t>
            </w:r>
            <w:r w:rsidR="00A94D0D">
              <w:t>:</w:t>
            </w:r>
            <w:r>
              <w:t xml:space="preserve"> Image</w:t>
            </w:r>
            <w:r w:rsidR="00515F63">
              <w:t>s</w:t>
            </w:r>
            <w:r w:rsidR="004B1839">
              <w:t xml:space="preserve"> </w:t>
            </w:r>
            <w:r>
              <w:t xml:space="preserve">are </w:t>
            </w:r>
            <w:r w:rsidR="004B1839">
              <w:t>not displaying</w:t>
            </w:r>
            <w:r w:rsidR="00022BC8">
              <w:t>–</w:t>
            </w:r>
            <w:r w:rsidR="00EC5972">
              <w:t xml:space="preserve"> E</w:t>
            </w:r>
            <w:r w:rsidR="00022BC8">
              <w:t xml:space="preserve">rror on </w:t>
            </w:r>
            <w:r>
              <w:t>price list</w:t>
            </w:r>
            <w:r w:rsidR="00022BC8">
              <w:t xml:space="preserve"> page</w:t>
            </w:r>
            <w:r w:rsidR="00881290">
              <w:t xml:space="preserve">, make </w:t>
            </w:r>
            <w:r w:rsidR="00563199">
              <w:t>sure all service images</w:t>
            </w:r>
            <w:r w:rsidR="001E4AEE">
              <w:t xml:space="preserve"> </w:t>
            </w:r>
            <w:r w:rsidR="00D50F98">
              <w:t xml:space="preserve">retrieved on </w:t>
            </w:r>
            <w:r w:rsidR="005C7CF2">
              <w:t>this</w:t>
            </w:r>
            <w:r w:rsidR="00D50F98">
              <w:t xml:space="preserve"> page</w:t>
            </w:r>
            <w:r w:rsidR="00881290">
              <w:t xml:space="preserve">. </w:t>
            </w:r>
          </w:p>
        </w:tc>
      </w:tr>
      <w:tr w:rsidR="00F977C2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F977C2" w:rsidRPr="002B11D3" w:rsidRDefault="00F977C2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F977C2" w:rsidRDefault="00676612" w:rsidP="0021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Feedback from client: </w:t>
            </w:r>
            <w:r w:rsidR="00F977C2">
              <w:t xml:space="preserve">Business customer must </w:t>
            </w:r>
            <w:r w:rsidR="0023088F">
              <w:t>have an option</w:t>
            </w:r>
            <w:r>
              <w:t xml:space="preserve"> to log in separately and</w:t>
            </w:r>
            <w:r w:rsidR="0023088F">
              <w:t xml:space="preserve"> to </w:t>
            </w:r>
            <w:r w:rsidR="00F977C2">
              <w:t>enter their collection and delivery address</w:t>
            </w:r>
          </w:p>
        </w:tc>
      </w:tr>
    </w:tbl>
    <w:p w:rsidR="00D92590" w:rsidRPr="00976875" w:rsidRDefault="00D92590" w:rsidP="00EE1895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976875" w:rsidRPr="00976875" w:rsidTr="00026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D92590" w:rsidP="00D92590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D92590" w:rsidRPr="00976875" w:rsidRDefault="00D92590" w:rsidP="00D925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Taken</w:t>
            </w:r>
          </w:p>
        </w:tc>
      </w:tr>
      <w:tr w:rsidR="00E0063D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E0063D" w:rsidRPr="00976875" w:rsidRDefault="00E0063D" w:rsidP="00D92590">
            <w:pPr>
              <w:jc w:val="center"/>
            </w:pPr>
            <w:r>
              <w:t>1</w:t>
            </w:r>
          </w:p>
        </w:tc>
        <w:tc>
          <w:tcPr>
            <w:tcW w:w="7788" w:type="dxa"/>
          </w:tcPr>
          <w:p w:rsidR="00E0063D" w:rsidRPr="00976875" w:rsidRDefault="004A52FF" w:rsidP="00222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report</w:t>
            </w:r>
            <w:r w:rsidR="009D7F31">
              <w:t xml:space="preserve"> 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E0063D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7788" w:type="dxa"/>
          </w:tcPr>
          <w:p w:rsidR="00A2108E" w:rsidRPr="00976875" w:rsidRDefault="00676612" w:rsidP="00B335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 xml:space="preserve">Improved PayPal’s cart </w:t>
            </w:r>
            <w:r w:rsidR="00B33593">
              <w:rPr>
                <w:color w:val="auto"/>
              </w:rPr>
              <w:t>page</w:t>
            </w:r>
            <w:r>
              <w:rPr>
                <w:color w:val="auto"/>
              </w:rPr>
              <w:t xml:space="preserve"> by adding Hobbs</w:t>
            </w:r>
            <w:r w:rsidR="00B33593">
              <w:rPr>
                <w:color w:val="auto"/>
              </w:rPr>
              <w:t xml:space="preserve"> business</w:t>
            </w:r>
            <w:r>
              <w:rPr>
                <w:color w:val="auto"/>
              </w:rPr>
              <w:t xml:space="preserve"> </w:t>
            </w:r>
            <w:r w:rsidR="00D73089">
              <w:rPr>
                <w:color w:val="auto"/>
              </w:rPr>
              <w:t>logo</w:t>
            </w:r>
            <w:r w:rsidR="00B33593">
              <w:rPr>
                <w:color w:val="auto"/>
              </w:rPr>
              <w:t xml:space="preserve"> also </w:t>
            </w:r>
            <w:r w:rsidR="00A230C7">
              <w:rPr>
                <w:color w:val="auto"/>
              </w:rPr>
              <w:t>used</w:t>
            </w:r>
            <w:r w:rsidR="00DD60C5">
              <w:t xml:space="preserve"> PayPal</w:t>
            </w:r>
            <w:r w:rsidR="00A230C7">
              <w:t xml:space="preserve"> buttons for all the se</w:t>
            </w:r>
            <w:r w:rsidR="00B33593">
              <w:t>rvice items included i</w:t>
            </w:r>
            <w:r w:rsidR="00A230C7">
              <w:t>n the Order page</w:t>
            </w:r>
            <w:r w:rsidR="0063400A">
              <w:t xml:space="preserve">. 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 xml:space="preserve">3 </w:t>
            </w:r>
          </w:p>
        </w:tc>
        <w:tc>
          <w:tcPr>
            <w:tcW w:w="7788" w:type="dxa"/>
          </w:tcPr>
          <w:p w:rsidR="006D2780" w:rsidRDefault="00D51B18" w:rsidP="006D2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Ensured all the service items included on the Price List and Order page are correct and consistent with each other</w:t>
            </w:r>
          </w:p>
        </w:tc>
      </w:tr>
      <w:tr w:rsidR="006D2780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>4</w:t>
            </w:r>
          </w:p>
        </w:tc>
        <w:tc>
          <w:tcPr>
            <w:tcW w:w="7788" w:type="dxa"/>
          </w:tcPr>
          <w:p w:rsidR="006D2780" w:rsidRDefault="009C4A64" w:rsidP="00F22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>Continuous testing on order page</w:t>
            </w:r>
            <w:r w:rsidR="0068628F">
              <w:rPr>
                <w:color w:val="auto"/>
              </w:rPr>
              <w:t>, PayPal cart page</w:t>
            </w:r>
            <w:r>
              <w:rPr>
                <w:color w:val="auto"/>
              </w:rPr>
              <w:t xml:space="preserve"> and all other </w:t>
            </w:r>
            <w:r w:rsidR="00712D78">
              <w:rPr>
                <w:color w:val="auto"/>
              </w:rPr>
              <w:t xml:space="preserve">webpages to ensure all the </w:t>
            </w:r>
            <w:r w:rsidR="00F22890">
              <w:rPr>
                <w:color w:val="auto"/>
              </w:rPr>
              <w:t>added</w:t>
            </w:r>
            <w:r w:rsidR="00712D78">
              <w:rPr>
                <w:color w:val="auto"/>
              </w:rPr>
              <w:t xml:space="preserve"> functionalities are working as required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Pr="00976875" w:rsidRDefault="006D2780" w:rsidP="006D278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7788" w:type="dxa"/>
          </w:tcPr>
          <w:p w:rsidR="006D2780" w:rsidRPr="00976875" w:rsidRDefault="009C4A64" w:rsidP="00022B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t xml:space="preserve">Updated input of service items, description, prices and </w:t>
            </w:r>
            <w:r w:rsidR="001E4AEE">
              <w:t>included copyright free images o</w:t>
            </w:r>
            <w:r>
              <w:t xml:space="preserve">n </w:t>
            </w:r>
            <w:r w:rsidR="00022BC8">
              <w:t>Order page</w:t>
            </w:r>
            <w:r>
              <w:t xml:space="preserve"> </w:t>
            </w:r>
          </w:p>
        </w:tc>
      </w:tr>
      <w:tr w:rsidR="006D2780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Pr="00976875" w:rsidRDefault="006D2780" w:rsidP="006D278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7788" w:type="dxa"/>
          </w:tcPr>
          <w:p w:rsidR="006D2780" w:rsidRPr="00976875" w:rsidRDefault="00D51B18" w:rsidP="001C7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Retrieve</w:t>
            </w:r>
            <w:r w:rsidR="002105A5">
              <w:t>d</w:t>
            </w:r>
            <w:r>
              <w:t xml:space="preserve"> image from MySQL database into Price List page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DD60C5" w:rsidP="006D2780">
            <w:pPr>
              <w:jc w:val="center"/>
            </w:pPr>
            <w:r>
              <w:t>7</w:t>
            </w:r>
          </w:p>
        </w:tc>
        <w:tc>
          <w:tcPr>
            <w:tcW w:w="7788" w:type="dxa"/>
          </w:tcPr>
          <w:p w:rsidR="006D2780" w:rsidRDefault="005C553C" w:rsidP="00616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Working </w:t>
            </w:r>
            <w:r w:rsidR="00B84329">
              <w:t xml:space="preserve">on </w:t>
            </w:r>
            <w:r w:rsidR="00805488">
              <w:t>implementation requirement</w:t>
            </w:r>
            <w:r w:rsidR="00B44EFD">
              <w:t>: when registering</w:t>
            </w:r>
            <w:r w:rsidR="006D2780">
              <w:t xml:space="preserve"> business customers can enter collection and delivery address but come-in customer </w:t>
            </w:r>
            <w:r w:rsidR="00B44EFD">
              <w:t>can only add</w:t>
            </w:r>
            <w:r w:rsidR="006D2780">
              <w:t xml:space="preserve"> their home address</w:t>
            </w:r>
            <w:bookmarkStart w:id="0" w:name="_GoBack"/>
            <w:bookmarkEnd w:id="0"/>
            <w:r w:rsidR="006D2780">
              <w:t xml:space="preserve">. </w:t>
            </w:r>
          </w:p>
        </w:tc>
      </w:tr>
    </w:tbl>
    <w:p w:rsidR="00E63B2E" w:rsidRDefault="00E63B2E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</w:p>
    <w:p w:rsidR="00C36D7E" w:rsidRPr="00C36D7E" w:rsidRDefault="00C36D7E" w:rsidP="00C36D7E"/>
    <w:p w:rsidR="00832E0C" w:rsidRDefault="00832E0C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lastRenderedPageBreak/>
        <w:t>Signed:</w:t>
      </w:r>
    </w:p>
    <w:p w:rsidR="00832E0C" w:rsidRPr="00912383" w:rsidRDefault="00832E0C" w:rsidP="00832E0C"/>
    <w:p w:rsidR="00832E0C" w:rsidRDefault="00832E0C" w:rsidP="00832E0C">
      <w:pPr>
        <w:ind w:firstLine="720"/>
        <w:rPr>
          <w:b/>
        </w:rPr>
      </w:pPr>
      <w:proofErr w:type="spellStart"/>
      <w:r w:rsidRPr="001E7E73">
        <w:rPr>
          <w:b/>
        </w:rPr>
        <w:t>Gurvinder</w:t>
      </w:r>
      <w:proofErr w:type="spellEnd"/>
      <w:r w:rsidRPr="001E7E73">
        <w:rPr>
          <w:b/>
        </w:rPr>
        <w:t xml:space="preserve">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proofErr w:type="spellStart"/>
      <w:r w:rsidRPr="001E7E73">
        <w:rPr>
          <w:b/>
        </w:rPr>
        <w:t>Tika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Lal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Bomjan</w:t>
      </w:r>
      <w:proofErr w:type="spellEnd"/>
    </w:p>
    <w:p w:rsidR="00832E0C" w:rsidRPr="001E7E73" w:rsidRDefault="00832E0C" w:rsidP="00832E0C">
      <w:pPr>
        <w:ind w:firstLine="720"/>
        <w:rPr>
          <w:b/>
        </w:rPr>
      </w:pPr>
    </w:p>
    <w:p w:rsidR="00832E0C" w:rsidRDefault="00832E0C" w:rsidP="00832E0C">
      <w:pPr>
        <w:ind w:firstLine="72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:rsidR="00832E0C" w:rsidRPr="00976875" w:rsidRDefault="00832E0C" w:rsidP="00832E0C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</w:t>
      </w:r>
    </w:p>
    <w:p w:rsidR="00D92590" w:rsidRPr="00976875" w:rsidRDefault="00832E0C" w:rsidP="00832E0C">
      <w:r>
        <w:rPr>
          <w:rFonts w:ascii="Calibri" w:eastAsia="Times New Roman" w:hAnsi="Calibri" w:cs="Times New Roman"/>
          <w:color w:val="000000"/>
          <w:sz w:val="24"/>
          <w:szCs w:val="24"/>
        </w:rPr>
        <w:br/>
      </w:r>
    </w:p>
    <w:p w:rsidR="0014212D" w:rsidRPr="00976875" w:rsidRDefault="0014212D" w:rsidP="00EE1895"/>
    <w:sectPr w:rsidR="0014212D" w:rsidRPr="00976875" w:rsidSect="009768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5444" w:rsidRDefault="008D5444" w:rsidP="0014212D">
      <w:pPr>
        <w:spacing w:after="0" w:line="240" w:lineRule="auto"/>
      </w:pPr>
      <w:r>
        <w:separator/>
      </w:r>
    </w:p>
  </w:endnote>
  <w:endnote w:type="continuationSeparator" w:id="0">
    <w:p w:rsidR="008D5444" w:rsidRDefault="008D5444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7845" w:rsidRDefault="0075784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872942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2EF5" w:rsidRDefault="00BE20F1" w:rsidP="00BE20F1">
        <w:pPr>
          <w:pStyle w:val="Footer"/>
        </w:pPr>
        <w:r>
          <w:t xml:space="preserve">Hobbs Dry Cleaners &amp; Launderette Meeting Minutes #5 </w:t>
        </w:r>
        <w:r>
          <w:tab/>
        </w:r>
        <w:r>
          <w:tab/>
        </w:r>
        <w:r w:rsidR="00F02EF5">
          <w:fldChar w:fldCharType="begin"/>
        </w:r>
        <w:r w:rsidR="00F02EF5">
          <w:instrText xml:space="preserve"> PAGE   \* MERGEFORMAT </w:instrText>
        </w:r>
        <w:r w:rsidR="00F02EF5">
          <w:fldChar w:fldCharType="separate"/>
        </w:r>
        <w:r w:rsidR="006165AA">
          <w:rPr>
            <w:noProof/>
          </w:rPr>
          <w:t>1</w:t>
        </w:r>
        <w:r w:rsidR="00F02EF5">
          <w:rPr>
            <w:noProof/>
          </w:rPr>
          <w:fldChar w:fldCharType="end"/>
        </w:r>
      </w:p>
    </w:sdtContent>
  </w:sdt>
  <w:p w:rsidR="00F02EF5" w:rsidRDefault="00F02EF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7845" w:rsidRDefault="007578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5444" w:rsidRDefault="008D5444" w:rsidP="0014212D">
      <w:pPr>
        <w:spacing w:after="0" w:line="240" w:lineRule="auto"/>
      </w:pPr>
      <w:r>
        <w:separator/>
      </w:r>
    </w:p>
  </w:footnote>
  <w:footnote w:type="continuationSeparator" w:id="0">
    <w:p w:rsidR="008D5444" w:rsidRDefault="008D5444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7845" w:rsidRDefault="007578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B35FF6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7845" w:rsidRDefault="007578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394CF9"/>
    <w:multiLevelType w:val="hybridMultilevel"/>
    <w:tmpl w:val="4F4A5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F35C45"/>
    <w:multiLevelType w:val="hybridMultilevel"/>
    <w:tmpl w:val="062C3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8"/>
  </w:num>
  <w:num w:numId="5">
    <w:abstractNumId w:val="0"/>
  </w:num>
  <w:num w:numId="6">
    <w:abstractNumId w:val="6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12C4B"/>
    <w:rsid w:val="00017ABE"/>
    <w:rsid w:val="00022BC8"/>
    <w:rsid w:val="00026D34"/>
    <w:rsid w:val="000607A3"/>
    <w:rsid w:val="00063DD2"/>
    <w:rsid w:val="00082152"/>
    <w:rsid w:val="00083185"/>
    <w:rsid w:val="000C3785"/>
    <w:rsid w:val="000C67D1"/>
    <w:rsid w:val="000D4C2F"/>
    <w:rsid w:val="000E120E"/>
    <w:rsid w:val="000E4ADE"/>
    <w:rsid w:val="00105946"/>
    <w:rsid w:val="0014212D"/>
    <w:rsid w:val="00164F94"/>
    <w:rsid w:val="00185ABC"/>
    <w:rsid w:val="001900A3"/>
    <w:rsid w:val="001A4FC9"/>
    <w:rsid w:val="001C7C9F"/>
    <w:rsid w:val="001D7AFA"/>
    <w:rsid w:val="001E4AEE"/>
    <w:rsid w:val="002067C3"/>
    <w:rsid w:val="002105A5"/>
    <w:rsid w:val="00216A55"/>
    <w:rsid w:val="002223F9"/>
    <w:rsid w:val="0023088F"/>
    <w:rsid w:val="00231719"/>
    <w:rsid w:val="0025119F"/>
    <w:rsid w:val="00252FD8"/>
    <w:rsid w:val="0026137F"/>
    <w:rsid w:val="00275F24"/>
    <w:rsid w:val="002765D8"/>
    <w:rsid w:val="0028571C"/>
    <w:rsid w:val="00297EA6"/>
    <w:rsid w:val="002B11D3"/>
    <w:rsid w:val="002E365F"/>
    <w:rsid w:val="002E578C"/>
    <w:rsid w:val="002F4729"/>
    <w:rsid w:val="003445A4"/>
    <w:rsid w:val="0036241C"/>
    <w:rsid w:val="0036259B"/>
    <w:rsid w:val="00363D1E"/>
    <w:rsid w:val="00377F75"/>
    <w:rsid w:val="00380B66"/>
    <w:rsid w:val="00382B75"/>
    <w:rsid w:val="00382F13"/>
    <w:rsid w:val="00396883"/>
    <w:rsid w:val="003A47EE"/>
    <w:rsid w:val="003D5A3B"/>
    <w:rsid w:val="003D5AAF"/>
    <w:rsid w:val="003E4FFC"/>
    <w:rsid w:val="003F1409"/>
    <w:rsid w:val="003F65CF"/>
    <w:rsid w:val="003F78A1"/>
    <w:rsid w:val="00405186"/>
    <w:rsid w:val="00435BFF"/>
    <w:rsid w:val="00473821"/>
    <w:rsid w:val="00475766"/>
    <w:rsid w:val="004A52FF"/>
    <w:rsid w:val="004B1839"/>
    <w:rsid w:val="004D147F"/>
    <w:rsid w:val="004D630D"/>
    <w:rsid w:val="004F30B8"/>
    <w:rsid w:val="00515F63"/>
    <w:rsid w:val="00535E7C"/>
    <w:rsid w:val="00550647"/>
    <w:rsid w:val="00551089"/>
    <w:rsid w:val="00551D5D"/>
    <w:rsid w:val="00563199"/>
    <w:rsid w:val="005848A5"/>
    <w:rsid w:val="00597DE4"/>
    <w:rsid w:val="005B6D1F"/>
    <w:rsid w:val="005C4FEE"/>
    <w:rsid w:val="005C553C"/>
    <w:rsid w:val="005C7CF2"/>
    <w:rsid w:val="005D0B3D"/>
    <w:rsid w:val="005D59B5"/>
    <w:rsid w:val="005E4486"/>
    <w:rsid w:val="00606946"/>
    <w:rsid w:val="0061037A"/>
    <w:rsid w:val="00612131"/>
    <w:rsid w:val="006165AA"/>
    <w:rsid w:val="00623B94"/>
    <w:rsid w:val="00631D6F"/>
    <w:rsid w:val="0063400A"/>
    <w:rsid w:val="00650160"/>
    <w:rsid w:val="00660267"/>
    <w:rsid w:val="0066095B"/>
    <w:rsid w:val="00676612"/>
    <w:rsid w:val="0068628F"/>
    <w:rsid w:val="006C3099"/>
    <w:rsid w:val="006D2780"/>
    <w:rsid w:val="006E0370"/>
    <w:rsid w:val="00712D78"/>
    <w:rsid w:val="0071496F"/>
    <w:rsid w:val="00720A91"/>
    <w:rsid w:val="0072726D"/>
    <w:rsid w:val="00742342"/>
    <w:rsid w:val="00753AA1"/>
    <w:rsid w:val="00757845"/>
    <w:rsid w:val="00772118"/>
    <w:rsid w:val="00783DA3"/>
    <w:rsid w:val="007853CB"/>
    <w:rsid w:val="007907D4"/>
    <w:rsid w:val="007B69A8"/>
    <w:rsid w:val="007F1B3F"/>
    <w:rsid w:val="00805488"/>
    <w:rsid w:val="00811593"/>
    <w:rsid w:val="008152DB"/>
    <w:rsid w:val="0083215B"/>
    <w:rsid w:val="00832E0C"/>
    <w:rsid w:val="00842C6F"/>
    <w:rsid w:val="00844589"/>
    <w:rsid w:val="00875974"/>
    <w:rsid w:val="00877DE1"/>
    <w:rsid w:val="00881290"/>
    <w:rsid w:val="008A6576"/>
    <w:rsid w:val="008D5444"/>
    <w:rsid w:val="009527C5"/>
    <w:rsid w:val="00962404"/>
    <w:rsid w:val="00976875"/>
    <w:rsid w:val="009C3501"/>
    <w:rsid w:val="009C4A64"/>
    <w:rsid w:val="009D7F31"/>
    <w:rsid w:val="00A2108E"/>
    <w:rsid w:val="00A230C7"/>
    <w:rsid w:val="00A2562A"/>
    <w:rsid w:val="00A32335"/>
    <w:rsid w:val="00A3794C"/>
    <w:rsid w:val="00A775FD"/>
    <w:rsid w:val="00A80F7C"/>
    <w:rsid w:val="00A82FBA"/>
    <w:rsid w:val="00A84161"/>
    <w:rsid w:val="00A86599"/>
    <w:rsid w:val="00A94D0D"/>
    <w:rsid w:val="00AB1781"/>
    <w:rsid w:val="00B17D83"/>
    <w:rsid w:val="00B226AE"/>
    <w:rsid w:val="00B27532"/>
    <w:rsid w:val="00B33593"/>
    <w:rsid w:val="00B35FF6"/>
    <w:rsid w:val="00B44EFD"/>
    <w:rsid w:val="00B54898"/>
    <w:rsid w:val="00B84329"/>
    <w:rsid w:val="00B92D4F"/>
    <w:rsid w:val="00BA16AF"/>
    <w:rsid w:val="00BB071F"/>
    <w:rsid w:val="00BC6EC3"/>
    <w:rsid w:val="00BE20F1"/>
    <w:rsid w:val="00BF1245"/>
    <w:rsid w:val="00BF628B"/>
    <w:rsid w:val="00C03A8C"/>
    <w:rsid w:val="00C07BB0"/>
    <w:rsid w:val="00C32BFC"/>
    <w:rsid w:val="00C36D7E"/>
    <w:rsid w:val="00C56CA2"/>
    <w:rsid w:val="00C64844"/>
    <w:rsid w:val="00C65871"/>
    <w:rsid w:val="00C877D4"/>
    <w:rsid w:val="00C90B74"/>
    <w:rsid w:val="00C9416B"/>
    <w:rsid w:val="00CA01CD"/>
    <w:rsid w:val="00CB008F"/>
    <w:rsid w:val="00CE09CE"/>
    <w:rsid w:val="00D01D36"/>
    <w:rsid w:val="00D345D8"/>
    <w:rsid w:val="00D50F98"/>
    <w:rsid w:val="00D51B18"/>
    <w:rsid w:val="00D64137"/>
    <w:rsid w:val="00D67AD3"/>
    <w:rsid w:val="00D7304C"/>
    <w:rsid w:val="00D73089"/>
    <w:rsid w:val="00D75E7D"/>
    <w:rsid w:val="00D90A15"/>
    <w:rsid w:val="00D92590"/>
    <w:rsid w:val="00DA2A77"/>
    <w:rsid w:val="00DB7D8E"/>
    <w:rsid w:val="00DD60C5"/>
    <w:rsid w:val="00DF1EAB"/>
    <w:rsid w:val="00E0063D"/>
    <w:rsid w:val="00E02477"/>
    <w:rsid w:val="00E061FB"/>
    <w:rsid w:val="00E161CE"/>
    <w:rsid w:val="00E17069"/>
    <w:rsid w:val="00E37C41"/>
    <w:rsid w:val="00E63B2E"/>
    <w:rsid w:val="00E71335"/>
    <w:rsid w:val="00E80CAF"/>
    <w:rsid w:val="00EA0882"/>
    <w:rsid w:val="00EA5BB4"/>
    <w:rsid w:val="00EC5972"/>
    <w:rsid w:val="00EC7C86"/>
    <w:rsid w:val="00ED559E"/>
    <w:rsid w:val="00EE1895"/>
    <w:rsid w:val="00F02EF5"/>
    <w:rsid w:val="00F131DA"/>
    <w:rsid w:val="00F15DD1"/>
    <w:rsid w:val="00F22890"/>
    <w:rsid w:val="00F3327E"/>
    <w:rsid w:val="00F539F8"/>
    <w:rsid w:val="00F8043E"/>
    <w:rsid w:val="00F909D9"/>
    <w:rsid w:val="00F977C2"/>
    <w:rsid w:val="00FA172B"/>
    <w:rsid w:val="00FA2665"/>
    <w:rsid w:val="00FC4FD9"/>
    <w:rsid w:val="00F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207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By Gurvinder Kaur</dc:creator>
  <cp:lastModifiedBy>Anrish</cp:lastModifiedBy>
  <cp:revision>141</cp:revision>
  <dcterms:created xsi:type="dcterms:W3CDTF">2014-05-07T10:27:00Z</dcterms:created>
  <dcterms:modified xsi:type="dcterms:W3CDTF">2014-05-12T09:45:00Z</dcterms:modified>
</cp:coreProperties>
</file>