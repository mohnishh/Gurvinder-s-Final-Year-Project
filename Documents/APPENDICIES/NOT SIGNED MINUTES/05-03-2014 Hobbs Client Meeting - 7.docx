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C52870" w:rsidRPr="00976875" w:rsidTr="00B51308">
        <w:tc>
          <w:tcPr>
            <w:tcW w:w="9242" w:type="dxa"/>
            <w:shd w:val="clear" w:color="auto" w:fill="FFFFFF" w:themeFill="background1"/>
          </w:tcPr>
          <w:p w:rsidR="00C52870" w:rsidRPr="00976875" w:rsidRDefault="00C52870" w:rsidP="00B51308">
            <w:pPr>
              <w:pStyle w:val="Title"/>
              <w:pBdr>
                <w:bottom w:val="single" w:sz="4" w:space="4" w:color="auto"/>
              </w:pBdr>
              <w:tabs>
                <w:tab w:val="left" w:pos="1440"/>
              </w:tabs>
              <w:jc w:val="center"/>
              <w:rPr>
                <w:color w:val="auto"/>
              </w:rPr>
            </w:pPr>
            <w:r w:rsidRPr="00976875">
              <w:rPr>
                <w:noProof/>
                <w:color w:val="auto"/>
              </w:rPr>
              <w:drawing>
                <wp:anchor distT="0" distB="0" distL="114300" distR="114300" simplePos="0" relativeHeight="251659264" behindDoc="1" locked="0" layoutInCell="1" allowOverlap="1" wp14:anchorId="0810360C" wp14:editId="70F62733">
                  <wp:simplePos x="0" y="0"/>
                  <wp:positionH relativeFrom="column">
                    <wp:posOffset>4123055</wp:posOffset>
                  </wp:positionH>
                  <wp:positionV relativeFrom="paragraph">
                    <wp:posOffset>503555</wp:posOffset>
                  </wp:positionV>
                  <wp:extent cx="1564640" cy="861060"/>
                  <wp:effectExtent l="19050" t="0" r="0" b="0"/>
                  <wp:wrapNone/>
                  <wp:docPr id="1" name="Picture 1" descr="C:\Users\Alex\Desktop\Team Project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lex\Desktop\Team Project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color w:val="auto"/>
              </w:rPr>
              <w:t>Hobbs Dry</w:t>
            </w:r>
            <w:r w:rsidRPr="00976875">
              <w:rPr>
                <w:noProof/>
                <w:color w:val="auto"/>
              </w:rPr>
              <w:drawing>
                <wp:anchor distT="0" distB="0" distL="114300" distR="114300" simplePos="0" relativeHeight="251660288" behindDoc="1" locked="0" layoutInCell="1" allowOverlap="1" wp14:anchorId="2E4ABC40" wp14:editId="0424AC4F">
                  <wp:simplePos x="0" y="0"/>
                  <wp:positionH relativeFrom="column">
                    <wp:posOffset>4123055</wp:posOffset>
                  </wp:positionH>
                  <wp:positionV relativeFrom="paragraph">
                    <wp:posOffset>503555</wp:posOffset>
                  </wp:positionV>
                  <wp:extent cx="1564640" cy="861060"/>
                  <wp:effectExtent l="19050" t="0" r="0" b="0"/>
                  <wp:wrapNone/>
                  <wp:docPr id="2" name="Picture 2" descr="C:\Users\Alex\Desktop\Team Project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lex\Desktop\Team Project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color w:val="auto"/>
              </w:rPr>
              <w:t xml:space="preserve"> Cleaners &amp; Launderette Meeting Minutes #7</w:t>
            </w:r>
          </w:p>
          <w:p w:rsidR="00C52870" w:rsidRPr="00976875" w:rsidRDefault="00C52870" w:rsidP="00B51308">
            <w:pPr>
              <w:pStyle w:val="Subtitle"/>
              <w:tabs>
                <w:tab w:val="center" w:pos="4513"/>
                <w:tab w:val="left" w:pos="8313"/>
              </w:tabs>
              <w:rPr>
                <w:color w:val="auto"/>
              </w:rPr>
            </w:pPr>
            <w:r>
              <w:rPr>
                <w:color w:val="auto"/>
              </w:rPr>
              <w:tab/>
              <w:t>Location: Hobbs Launderette</w:t>
            </w:r>
            <w:r>
              <w:rPr>
                <w:color w:val="auto"/>
              </w:rPr>
              <w:tab/>
            </w:r>
          </w:p>
          <w:p w:rsidR="00C52870" w:rsidRPr="000E120E" w:rsidRDefault="00C52870" w:rsidP="00B51308">
            <w:pPr>
              <w:pStyle w:val="Subtitle"/>
              <w:tabs>
                <w:tab w:val="center" w:pos="4513"/>
                <w:tab w:val="left" w:pos="7515"/>
              </w:tabs>
              <w:rPr>
                <w:color w:val="auto"/>
              </w:rPr>
            </w:pPr>
            <w:r>
              <w:rPr>
                <w:color w:val="auto"/>
              </w:rPr>
              <w:tab/>
              <w:t>May 03</w:t>
            </w:r>
            <w:r>
              <w:rPr>
                <w:color w:val="auto"/>
                <w:vertAlign w:val="superscript"/>
              </w:rPr>
              <w:t xml:space="preserve">rd </w:t>
            </w:r>
            <w:r w:rsidRPr="000E120E">
              <w:rPr>
                <w:color w:val="auto"/>
              </w:rPr>
              <w:t xml:space="preserve">2014 at </w:t>
            </w:r>
            <w:r>
              <w:rPr>
                <w:color w:val="auto"/>
              </w:rPr>
              <w:t>13.00pm-14.00</w:t>
            </w:r>
            <w:r w:rsidRPr="000E120E">
              <w:rPr>
                <w:color w:val="auto"/>
              </w:rPr>
              <w:t>am</w:t>
            </w:r>
          </w:p>
          <w:p w:rsidR="00C52870" w:rsidRDefault="00C52870" w:rsidP="00B51308">
            <w:pPr>
              <w:pStyle w:val="Heading2"/>
              <w:outlineLvl w:val="1"/>
              <w:rPr>
                <w:rFonts w:asciiTheme="minorHAnsi" w:hAnsiTheme="minorHAnsi"/>
                <w:color w:val="auto"/>
                <w:sz w:val="24"/>
              </w:rPr>
            </w:pPr>
          </w:p>
          <w:p w:rsidR="00C52870" w:rsidRPr="00976875" w:rsidRDefault="00C52870" w:rsidP="00B51308">
            <w:pPr>
              <w:pStyle w:val="Heading2"/>
              <w:outlineLvl w:val="1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  <w:sz w:val="24"/>
              </w:rPr>
              <w:t>Present</w:t>
            </w:r>
            <w:r w:rsidRPr="00976875">
              <w:rPr>
                <w:rFonts w:asciiTheme="minorHAnsi" w:hAnsiTheme="minorHAnsi"/>
                <w:color w:val="auto"/>
                <w:sz w:val="24"/>
              </w:rPr>
              <w:t xml:space="preserve">: </w:t>
            </w:r>
            <w:proofErr w:type="spellStart"/>
            <w:r>
              <w:rPr>
                <w:rFonts w:asciiTheme="minorHAnsi" w:hAnsiTheme="minorHAnsi"/>
                <w:b w:val="0"/>
                <w:color w:val="auto"/>
                <w:sz w:val="24"/>
              </w:rPr>
              <w:t>Tika</w:t>
            </w:r>
            <w:proofErr w:type="spellEnd"/>
            <w:r>
              <w:rPr>
                <w:rFonts w:asciiTheme="minorHAnsi" w:hAnsiTheme="minorHAnsi"/>
                <w:b w:val="0"/>
                <w:color w:val="auto"/>
                <w:sz w:val="24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 w:val="0"/>
                <w:color w:val="auto"/>
                <w:sz w:val="24"/>
              </w:rPr>
              <w:t>Lal</w:t>
            </w:r>
            <w:proofErr w:type="spellEnd"/>
            <w:r>
              <w:rPr>
                <w:rFonts w:asciiTheme="minorHAnsi" w:hAnsiTheme="minorHAnsi"/>
                <w:b w:val="0"/>
                <w:color w:val="auto"/>
                <w:sz w:val="24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 w:val="0"/>
                <w:color w:val="auto"/>
                <w:sz w:val="24"/>
              </w:rPr>
              <w:t>Bomjan</w:t>
            </w:r>
            <w:proofErr w:type="spellEnd"/>
            <w:r>
              <w:rPr>
                <w:rFonts w:asciiTheme="minorHAnsi" w:hAnsiTheme="minorHAnsi"/>
                <w:b w:val="0"/>
                <w:color w:val="auto"/>
                <w:sz w:val="24"/>
              </w:rPr>
              <w:t xml:space="preserve"> and </w:t>
            </w:r>
            <w:proofErr w:type="spellStart"/>
            <w:r>
              <w:rPr>
                <w:rFonts w:asciiTheme="minorHAnsi" w:hAnsiTheme="minorHAnsi"/>
                <w:b w:val="0"/>
                <w:color w:val="auto"/>
                <w:sz w:val="24"/>
              </w:rPr>
              <w:t>Gurvinder</w:t>
            </w:r>
            <w:proofErr w:type="spellEnd"/>
            <w:r>
              <w:rPr>
                <w:rFonts w:asciiTheme="minorHAnsi" w:hAnsiTheme="minorHAnsi"/>
                <w:b w:val="0"/>
                <w:color w:val="auto"/>
                <w:sz w:val="24"/>
              </w:rPr>
              <w:t xml:space="preserve"> Kaur</w:t>
            </w:r>
            <w:r w:rsidRPr="00976875">
              <w:rPr>
                <w:rFonts w:asciiTheme="minorHAnsi" w:hAnsiTheme="minorHAnsi"/>
                <w:b w:val="0"/>
                <w:color w:val="auto"/>
                <w:sz w:val="24"/>
              </w:rPr>
              <w:t xml:space="preserve">                                                                                               </w:t>
            </w:r>
          </w:p>
        </w:tc>
      </w:tr>
    </w:tbl>
    <w:p w:rsidR="00C52870" w:rsidRDefault="00C52870" w:rsidP="00C52870">
      <w:pPr>
        <w:pStyle w:val="Subtitle"/>
        <w:tabs>
          <w:tab w:val="right" w:pos="9026"/>
        </w:tabs>
        <w:rPr>
          <w:rFonts w:asciiTheme="minorHAnsi" w:eastAsiaTheme="minorEastAsia" w:hAnsiTheme="minorHAnsi" w:cstheme="minorBidi"/>
          <w:i w:val="0"/>
          <w:iCs w:val="0"/>
          <w:color w:val="auto"/>
          <w:spacing w:val="0"/>
          <w:sz w:val="22"/>
          <w:szCs w:val="22"/>
        </w:rPr>
      </w:pPr>
    </w:p>
    <w:p w:rsidR="00C52870" w:rsidRPr="00976875" w:rsidRDefault="00C52870" w:rsidP="00C52870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r>
        <w:rPr>
          <w:rStyle w:val="Strong"/>
          <w:i w:val="0"/>
          <w:color w:val="auto"/>
        </w:rPr>
        <w:t>Project</w:t>
      </w:r>
      <w:r w:rsidRPr="00976875">
        <w:rPr>
          <w:rStyle w:val="Strong"/>
          <w:i w:val="0"/>
          <w:color w:val="auto"/>
        </w:rPr>
        <w:t xml:space="preserve"> </w:t>
      </w:r>
      <w:r>
        <w:rPr>
          <w:rStyle w:val="Strong"/>
          <w:i w:val="0"/>
          <w:color w:val="auto"/>
        </w:rPr>
        <w:t>topics</w:t>
      </w:r>
      <w:r w:rsidRPr="00976875">
        <w:rPr>
          <w:rStyle w:val="Strong"/>
          <w:i w:val="0"/>
          <w:color w:val="auto"/>
        </w:rPr>
        <w:t xml:space="preserve"> discussed:</w:t>
      </w:r>
    </w:p>
    <w:tbl>
      <w:tblPr>
        <w:tblStyle w:val="LightShading"/>
        <w:tblpPr w:leftFromText="180" w:rightFromText="180" w:vertAnchor="page" w:horzAnchor="margin" w:tblpY="6187"/>
        <w:tblW w:w="0" w:type="auto"/>
        <w:tblLook w:val="04A0" w:firstRow="1" w:lastRow="0" w:firstColumn="1" w:lastColumn="0" w:noHBand="0" w:noVBand="1"/>
      </w:tblPr>
      <w:tblGrid>
        <w:gridCol w:w="817"/>
        <w:gridCol w:w="8363"/>
      </w:tblGrid>
      <w:tr w:rsidR="00C52870" w:rsidRPr="00976875" w:rsidTr="00B51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C52870" w:rsidRPr="002B11D3" w:rsidRDefault="00C52870" w:rsidP="00B51308">
            <w:pPr>
              <w:jc w:val="center"/>
              <w:rPr>
                <w:color w:val="auto"/>
              </w:rPr>
            </w:pPr>
          </w:p>
        </w:tc>
        <w:tc>
          <w:tcPr>
            <w:tcW w:w="8363" w:type="dxa"/>
          </w:tcPr>
          <w:p w:rsidR="00C52870" w:rsidRPr="002B11D3" w:rsidRDefault="00C52870" w:rsidP="00B513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C52870" w:rsidRPr="00976875" w:rsidTr="00B5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C52870" w:rsidRPr="003E4FFC" w:rsidRDefault="00C52870" w:rsidP="00B51308">
            <w:pPr>
              <w:pStyle w:val="ListParagraph"/>
              <w:numPr>
                <w:ilvl w:val="0"/>
                <w:numId w:val="9"/>
              </w:numPr>
              <w:jc w:val="center"/>
            </w:pPr>
          </w:p>
        </w:tc>
        <w:tc>
          <w:tcPr>
            <w:tcW w:w="8363" w:type="dxa"/>
          </w:tcPr>
          <w:p w:rsidR="00C52870" w:rsidRDefault="00C52870" w:rsidP="00B513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Showed admin functionality to allow admin to register new admin staff member so they have their own account</w:t>
            </w:r>
          </w:p>
        </w:tc>
      </w:tr>
      <w:tr w:rsidR="00C52870" w:rsidRPr="00976875" w:rsidTr="00B51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C52870" w:rsidRPr="002B11D3" w:rsidRDefault="00C52870" w:rsidP="00B51308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C52870" w:rsidRDefault="00C52870" w:rsidP="00B513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Showed the improved functionality for the admin on Admin </w:t>
            </w:r>
            <w:r w:rsidRPr="00A41990">
              <w:t xml:space="preserve">Panel, in the ‘Add Service’ option. I have </w:t>
            </w:r>
            <w:r>
              <w:t>changed</w:t>
            </w:r>
            <w:r w:rsidRPr="00A41990">
              <w:t xml:space="preserve"> price entry </w:t>
            </w:r>
            <w:r>
              <w:t xml:space="preserve">to </w:t>
            </w:r>
            <w:r w:rsidRPr="00A41990">
              <w:t>a type double entry only.</w:t>
            </w:r>
            <w:r>
              <w:t xml:space="preserve"> Also showed the improvement to go back to Admin Panel after the admin has successfully added the service item “Add Service Success Page” </w:t>
            </w:r>
          </w:p>
        </w:tc>
      </w:tr>
      <w:tr w:rsidR="00C52870" w:rsidRPr="00976875" w:rsidTr="00B5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C52870" w:rsidRPr="002B11D3" w:rsidRDefault="00C52870" w:rsidP="00B51308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C52870" w:rsidRDefault="00C52870" w:rsidP="00B513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Showed changes made in the layout (consistency and neatness) and discussed the information in detail that is required to be on all webpages</w:t>
            </w:r>
          </w:p>
        </w:tc>
      </w:tr>
      <w:tr w:rsidR="00C52870" w:rsidRPr="00976875" w:rsidTr="00B51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C52870" w:rsidRPr="002B11D3" w:rsidRDefault="00C52870" w:rsidP="00B51308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C52870" w:rsidRDefault="00C52870" w:rsidP="00B513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Showed improvement s made for users to be notified as logged in after logging in on the right side of the header. Also showed the new logo adjusted on the PayPal cart page</w:t>
            </w:r>
          </w:p>
        </w:tc>
      </w:tr>
      <w:tr w:rsidR="00C52870" w:rsidRPr="00976875" w:rsidTr="00B5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C52870" w:rsidRPr="002B11D3" w:rsidRDefault="00C52870" w:rsidP="00B51308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C52870" w:rsidRDefault="00C52870" w:rsidP="00B513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Showed additional feature added:   Commercial customer can select a preferred collection and delivery date (via calendar) </w:t>
            </w:r>
          </w:p>
        </w:tc>
      </w:tr>
      <w:tr w:rsidR="00C52870" w:rsidRPr="00976875" w:rsidTr="00B51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C52870" w:rsidRPr="002B11D3" w:rsidRDefault="00C52870" w:rsidP="00B51308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C52870" w:rsidRDefault="00C52870" w:rsidP="00B513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Showed additional feature added:  Commercial customer can select a preferred collection and delivery  time (between morning 09.00-12.00, afternoon 12.00-15.00 and early evening 15.00-18.00)</w:t>
            </w:r>
          </w:p>
        </w:tc>
      </w:tr>
    </w:tbl>
    <w:p w:rsidR="00C52870" w:rsidRPr="00976875" w:rsidRDefault="00C52870" w:rsidP="00C52870"/>
    <w:tbl>
      <w:tblPr>
        <w:tblStyle w:val="LightShading"/>
        <w:tblpPr w:leftFromText="180" w:rightFromText="180" w:vertAnchor="text" w:horzAnchor="margin" w:tblpXSpec="center" w:tblpY="219"/>
        <w:tblW w:w="9180" w:type="dxa"/>
        <w:tblLook w:val="04A0" w:firstRow="1" w:lastRow="0" w:firstColumn="1" w:lastColumn="0" w:noHBand="0" w:noVBand="1"/>
      </w:tblPr>
      <w:tblGrid>
        <w:gridCol w:w="1392"/>
        <w:gridCol w:w="7788"/>
      </w:tblGrid>
      <w:tr w:rsidR="00C52870" w:rsidRPr="00976875" w:rsidTr="00B51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C52870" w:rsidRPr="00976875" w:rsidRDefault="00C52870" w:rsidP="00B51308">
            <w:pPr>
              <w:jc w:val="center"/>
              <w:rPr>
                <w:b w:val="0"/>
                <w:color w:val="auto"/>
              </w:rPr>
            </w:pPr>
            <w:r w:rsidRPr="00976875">
              <w:rPr>
                <w:color w:val="auto"/>
              </w:rPr>
              <w:t>Action No.</w:t>
            </w:r>
          </w:p>
        </w:tc>
        <w:tc>
          <w:tcPr>
            <w:tcW w:w="7788" w:type="dxa"/>
          </w:tcPr>
          <w:p w:rsidR="00C52870" w:rsidRPr="00976875" w:rsidRDefault="00C52870" w:rsidP="00B513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976875">
              <w:rPr>
                <w:color w:val="auto"/>
              </w:rPr>
              <w:t>Action Taken</w:t>
            </w:r>
          </w:p>
        </w:tc>
      </w:tr>
      <w:tr w:rsidR="00C52870" w:rsidRPr="00976875" w:rsidTr="00B5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C52870" w:rsidRPr="00976875" w:rsidRDefault="00C52870" w:rsidP="00B51308">
            <w:pPr>
              <w:jc w:val="center"/>
            </w:pPr>
            <w:r>
              <w:t>1</w:t>
            </w:r>
          </w:p>
        </w:tc>
        <w:tc>
          <w:tcPr>
            <w:tcW w:w="7788" w:type="dxa"/>
          </w:tcPr>
          <w:p w:rsidR="00C52870" w:rsidRPr="00976875" w:rsidRDefault="00C52870" w:rsidP="00B5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Included information content in all web pages from discussion with the client</w:t>
            </w:r>
          </w:p>
        </w:tc>
      </w:tr>
    </w:tbl>
    <w:p w:rsidR="00C52870" w:rsidRPr="00C36D7E" w:rsidRDefault="00C52870" w:rsidP="00C52870"/>
    <w:p w:rsidR="00C52870" w:rsidRDefault="00C52870" w:rsidP="00C52870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r>
        <w:rPr>
          <w:rStyle w:val="Strong"/>
          <w:i w:val="0"/>
          <w:color w:val="auto"/>
        </w:rPr>
        <w:t>Signed:</w:t>
      </w:r>
    </w:p>
    <w:p w:rsidR="00832E0C" w:rsidRPr="00912383" w:rsidRDefault="00832E0C" w:rsidP="00832E0C">
      <w:bookmarkStart w:id="0" w:name="_GoBack"/>
      <w:bookmarkEnd w:id="0"/>
    </w:p>
    <w:p w:rsidR="00832E0C" w:rsidRDefault="00832E0C" w:rsidP="00832E0C">
      <w:pPr>
        <w:ind w:firstLine="720"/>
        <w:rPr>
          <w:b/>
        </w:rPr>
      </w:pPr>
      <w:proofErr w:type="spellStart"/>
      <w:r w:rsidRPr="001E7E73">
        <w:rPr>
          <w:b/>
        </w:rPr>
        <w:t>Gurvinder</w:t>
      </w:r>
      <w:proofErr w:type="spellEnd"/>
      <w:r w:rsidRPr="001E7E73">
        <w:rPr>
          <w:b/>
        </w:rPr>
        <w:t xml:space="preserve"> Kaur</w:t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proofErr w:type="spellStart"/>
      <w:r w:rsidRPr="001E7E73">
        <w:rPr>
          <w:b/>
        </w:rPr>
        <w:t>Tika</w:t>
      </w:r>
      <w:proofErr w:type="spellEnd"/>
      <w:r w:rsidRPr="001E7E73">
        <w:rPr>
          <w:b/>
        </w:rPr>
        <w:t xml:space="preserve"> </w:t>
      </w:r>
      <w:proofErr w:type="spellStart"/>
      <w:r w:rsidRPr="001E7E73">
        <w:rPr>
          <w:b/>
        </w:rPr>
        <w:t>Lal</w:t>
      </w:r>
      <w:proofErr w:type="spellEnd"/>
      <w:r w:rsidRPr="001E7E73">
        <w:rPr>
          <w:b/>
        </w:rPr>
        <w:t xml:space="preserve"> </w:t>
      </w:r>
      <w:proofErr w:type="spellStart"/>
      <w:r w:rsidRPr="001E7E73">
        <w:rPr>
          <w:b/>
        </w:rPr>
        <w:t>Bomjan</w:t>
      </w:r>
      <w:proofErr w:type="spellEnd"/>
    </w:p>
    <w:p w:rsidR="00832E0C" w:rsidRPr="001E7E73" w:rsidRDefault="00832E0C" w:rsidP="00832E0C">
      <w:pPr>
        <w:ind w:firstLine="720"/>
        <w:rPr>
          <w:b/>
        </w:rPr>
      </w:pPr>
    </w:p>
    <w:p w:rsidR="00832E0C" w:rsidRDefault="00832E0C" w:rsidP="00832E0C">
      <w:pPr>
        <w:ind w:firstLine="720"/>
      </w:pPr>
      <w:r>
        <w:t>……………………...............</w:t>
      </w:r>
      <w:r>
        <w:tab/>
      </w:r>
      <w:r>
        <w:tab/>
      </w:r>
      <w:r>
        <w:tab/>
      </w:r>
      <w:r>
        <w:tab/>
      </w:r>
      <w:r>
        <w:tab/>
        <w:t>……………………...............</w:t>
      </w:r>
    </w:p>
    <w:p w:rsidR="0014212D" w:rsidRPr="00976875" w:rsidRDefault="00832E0C" w:rsidP="005914DE">
      <w:pPr>
        <w:ind w:firstLine="720"/>
      </w:pPr>
      <w:r>
        <w:t>Student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Client</w:t>
      </w:r>
    </w:p>
    <w:sectPr w:rsidR="0014212D" w:rsidRPr="00976875" w:rsidSect="0097687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2E6B" w:rsidRDefault="008C2E6B" w:rsidP="0014212D">
      <w:pPr>
        <w:spacing w:after="0" w:line="240" w:lineRule="auto"/>
      </w:pPr>
      <w:r>
        <w:separator/>
      </w:r>
    </w:p>
  </w:endnote>
  <w:endnote w:type="continuationSeparator" w:id="0">
    <w:p w:rsidR="008C2E6B" w:rsidRDefault="008C2E6B" w:rsidP="00142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0C0" w:rsidRDefault="00EE70C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0844986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838A7" w:rsidRDefault="00EE70C0" w:rsidP="00EE70C0">
        <w:pPr>
          <w:pStyle w:val="Footer"/>
        </w:pPr>
        <w:r>
          <w:t>Hobbs Dry Cleaners &amp; Launderette Meeting Minutes #7</w:t>
        </w:r>
        <w:r>
          <w:tab/>
        </w:r>
        <w:r>
          <w:tab/>
          <w:t>2</w:t>
        </w:r>
      </w:p>
    </w:sdtContent>
  </w:sdt>
  <w:p w:rsidR="00C838A7" w:rsidRDefault="00C838A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0C0" w:rsidRDefault="00EE70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2E6B" w:rsidRDefault="008C2E6B" w:rsidP="0014212D">
      <w:pPr>
        <w:spacing w:after="0" w:line="240" w:lineRule="auto"/>
      </w:pPr>
      <w:r>
        <w:separator/>
      </w:r>
    </w:p>
  </w:footnote>
  <w:footnote w:type="continuationSeparator" w:id="0">
    <w:p w:rsidR="008C2E6B" w:rsidRDefault="008C2E6B" w:rsidP="00142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0C0" w:rsidRDefault="00EE70C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4923" w:type="dxa"/>
      <w:jc w:val="right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single" w:sz="18" w:space="0" w:color="E36C0A" w:themeColor="accent6" w:themeShade="BF"/>
        <w:insideV w:val="single" w:sz="18" w:space="0" w:color="auto"/>
      </w:tblBorders>
      <w:tblLook w:val="04A0" w:firstRow="1" w:lastRow="0" w:firstColumn="1" w:lastColumn="0" w:noHBand="0" w:noVBand="1"/>
    </w:tblPr>
    <w:tblGrid>
      <w:gridCol w:w="4153"/>
      <w:gridCol w:w="770"/>
    </w:tblGrid>
    <w:tr w:rsidR="00E061FB" w:rsidTr="00E37C41">
      <w:trPr>
        <w:jc w:val="right"/>
      </w:trPr>
      <w:tc>
        <w:tcPr>
          <w:tcW w:w="4153" w:type="dxa"/>
          <w:hideMark/>
        </w:tcPr>
        <w:p w:rsidR="00976875" w:rsidRDefault="00B35FF6" w:rsidP="00976875">
          <w:pPr>
            <w:pStyle w:val="Header"/>
            <w:tabs>
              <w:tab w:val="left" w:pos="7780"/>
            </w:tabs>
            <w:jc w:val="right"/>
            <w:rPr>
              <w:color w:val="002060"/>
              <w:sz w:val="32"/>
            </w:rPr>
          </w:pPr>
          <w:r>
            <w:rPr>
              <w:color w:val="002060"/>
              <w:sz w:val="32"/>
            </w:rPr>
            <w:t>IN3007</w:t>
          </w:r>
          <w:r w:rsidR="00976875">
            <w:rPr>
              <w:color w:val="002060"/>
              <w:sz w:val="32"/>
            </w:rPr>
            <w:t xml:space="preserve"> </w:t>
          </w:r>
          <w:r w:rsidR="00E37C41">
            <w:rPr>
              <w:color w:val="002060"/>
              <w:sz w:val="32"/>
            </w:rPr>
            <w:t>Individual Project</w:t>
          </w:r>
        </w:p>
        <w:p w:rsidR="00E061FB" w:rsidRDefault="00976875" w:rsidP="00976875">
          <w:pPr>
            <w:pStyle w:val="Header"/>
            <w:tabs>
              <w:tab w:val="left" w:pos="7780"/>
            </w:tabs>
            <w:jc w:val="right"/>
            <w:rPr>
              <w:color w:val="002060"/>
              <w:sz w:val="32"/>
            </w:rPr>
          </w:pPr>
          <w:r>
            <w:rPr>
              <w:color w:val="002060"/>
              <w:sz w:val="32"/>
            </w:rPr>
            <w:t>City University London</w:t>
          </w:r>
        </w:p>
      </w:tc>
      <w:tc>
        <w:tcPr>
          <w:tcW w:w="770" w:type="dxa"/>
          <w:hideMark/>
        </w:tcPr>
        <w:p w:rsidR="00E061FB" w:rsidRDefault="00E061FB">
          <w:pPr>
            <w:pStyle w:val="Header"/>
            <w:tabs>
              <w:tab w:val="clear" w:pos="4513"/>
              <w:tab w:val="left" w:pos="7780"/>
            </w:tabs>
            <w:rPr>
              <w:color w:val="002060"/>
              <w:sz w:val="32"/>
            </w:rPr>
          </w:pPr>
        </w:p>
      </w:tc>
    </w:tr>
  </w:tbl>
  <w:p w:rsidR="00E061FB" w:rsidRDefault="00E061F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0C0" w:rsidRDefault="00EE70C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15095"/>
    <w:multiLevelType w:val="hybridMultilevel"/>
    <w:tmpl w:val="77383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17D99"/>
    <w:multiLevelType w:val="hybridMultilevel"/>
    <w:tmpl w:val="3C1C46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9838CA"/>
    <w:multiLevelType w:val="hybridMultilevel"/>
    <w:tmpl w:val="94420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5F4820"/>
    <w:multiLevelType w:val="hybridMultilevel"/>
    <w:tmpl w:val="751406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B12184"/>
    <w:multiLevelType w:val="hybridMultilevel"/>
    <w:tmpl w:val="2EE2D9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394CF9"/>
    <w:multiLevelType w:val="hybridMultilevel"/>
    <w:tmpl w:val="4F4A5A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F35C45"/>
    <w:multiLevelType w:val="hybridMultilevel"/>
    <w:tmpl w:val="062C3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6555E3"/>
    <w:multiLevelType w:val="hybridMultilevel"/>
    <w:tmpl w:val="435A6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CD04AD"/>
    <w:multiLevelType w:val="hybridMultilevel"/>
    <w:tmpl w:val="1C1A7B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7979CF"/>
    <w:multiLevelType w:val="hybridMultilevel"/>
    <w:tmpl w:val="7A744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9"/>
  </w:num>
  <w:num w:numId="5">
    <w:abstractNumId w:val="0"/>
  </w:num>
  <w:num w:numId="6">
    <w:abstractNumId w:val="7"/>
  </w:num>
  <w:num w:numId="7">
    <w:abstractNumId w:val="1"/>
  </w:num>
  <w:num w:numId="8">
    <w:abstractNumId w:val="5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875"/>
    <w:rsid w:val="00006033"/>
    <w:rsid w:val="00012C4B"/>
    <w:rsid w:val="00017ABE"/>
    <w:rsid w:val="00026D34"/>
    <w:rsid w:val="000607A3"/>
    <w:rsid w:val="00063DD2"/>
    <w:rsid w:val="00080F38"/>
    <w:rsid w:val="00082152"/>
    <w:rsid w:val="00083185"/>
    <w:rsid w:val="000C3785"/>
    <w:rsid w:val="000C67D1"/>
    <w:rsid w:val="000D4C2F"/>
    <w:rsid w:val="000D55F4"/>
    <w:rsid w:val="000E120E"/>
    <w:rsid w:val="000E4644"/>
    <w:rsid w:val="000E4ADE"/>
    <w:rsid w:val="000F1931"/>
    <w:rsid w:val="00121C02"/>
    <w:rsid w:val="0012543A"/>
    <w:rsid w:val="0014212D"/>
    <w:rsid w:val="00156BAD"/>
    <w:rsid w:val="00164F94"/>
    <w:rsid w:val="001900A3"/>
    <w:rsid w:val="001A4FC9"/>
    <w:rsid w:val="001C7C9F"/>
    <w:rsid w:val="001D1AB3"/>
    <w:rsid w:val="001D7AFA"/>
    <w:rsid w:val="002067C3"/>
    <w:rsid w:val="00216A55"/>
    <w:rsid w:val="002223F9"/>
    <w:rsid w:val="0023088F"/>
    <w:rsid w:val="00231719"/>
    <w:rsid w:val="0025119F"/>
    <w:rsid w:val="00252FD8"/>
    <w:rsid w:val="0026137F"/>
    <w:rsid w:val="002641A2"/>
    <w:rsid w:val="00275F24"/>
    <w:rsid w:val="002765D8"/>
    <w:rsid w:val="0028571C"/>
    <w:rsid w:val="00291CD0"/>
    <w:rsid w:val="00297EA6"/>
    <w:rsid w:val="002B11D3"/>
    <w:rsid w:val="002E365F"/>
    <w:rsid w:val="002E578C"/>
    <w:rsid w:val="002F4729"/>
    <w:rsid w:val="003445A4"/>
    <w:rsid w:val="0036241C"/>
    <w:rsid w:val="0036259B"/>
    <w:rsid w:val="00363D1E"/>
    <w:rsid w:val="00365CDF"/>
    <w:rsid w:val="00377F75"/>
    <w:rsid w:val="00380B66"/>
    <w:rsid w:val="00382B75"/>
    <w:rsid w:val="00396883"/>
    <w:rsid w:val="003A47EE"/>
    <w:rsid w:val="003A4A0B"/>
    <w:rsid w:val="003D0CA1"/>
    <w:rsid w:val="003D5A3B"/>
    <w:rsid w:val="003D5AAF"/>
    <w:rsid w:val="003E4FFC"/>
    <w:rsid w:val="003F1409"/>
    <w:rsid w:val="003F65CF"/>
    <w:rsid w:val="003F78A1"/>
    <w:rsid w:val="004023A7"/>
    <w:rsid w:val="00405186"/>
    <w:rsid w:val="00435BFF"/>
    <w:rsid w:val="00473821"/>
    <w:rsid w:val="00475766"/>
    <w:rsid w:val="004830FE"/>
    <w:rsid w:val="00487BBE"/>
    <w:rsid w:val="004A52FF"/>
    <w:rsid w:val="004A5E8D"/>
    <w:rsid w:val="004B1839"/>
    <w:rsid w:val="004B69EE"/>
    <w:rsid w:val="004B6B1C"/>
    <w:rsid w:val="004D147F"/>
    <w:rsid w:val="004D630D"/>
    <w:rsid w:val="004F30B8"/>
    <w:rsid w:val="00500BBB"/>
    <w:rsid w:val="00515889"/>
    <w:rsid w:val="00530959"/>
    <w:rsid w:val="00535E7C"/>
    <w:rsid w:val="00550647"/>
    <w:rsid w:val="00551089"/>
    <w:rsid w:val="00551D5D"/>
    <w:rsid w:val="005601C2"/>
    <w:rsid w:val="005848A5"/>
    <w:rsid w:val="005914DE"/>
    <w:rsid w:val="00597DE4"/>
    <w:rsid w:val="005B0E1B"/>
    <w:rsid w:val="005B56B3"/>
    <w:rsid w:val="005B67E2"/>
    <w:rsid w:val="005B6D1F"/>
    <w:rsid w:val="005C4FEE"/>
    <w:rsid w:val="005C553C"/>
    <w:rsid w:val="005D0B3D"/>
    <w:rsid w:val="00605C28"/>
    <w:rsid w:val="0061037A"/>
    <w:rsid w:val="00612131"/>
    <w:rsid w:val="00621369"/>
    <w:rsid w:val="00623B94"/>
    <w:rsid w:val="00631D6F"/>
    <w:rsid w:val="0063400A"/>
    <w:rsid w:val="00645851"/>
    <w:rsid w:val="00650160"/>
    <w:rsid w:val="00660267"/>
    <w:rsid w:val="0066095B"/>
    <w:rsid w:val="00676612"/>
    <w:rsid w:val="00682A9A"/>
    <w:rsid w:val="0068628F"/>
    <w:rsid w:val="006B52FD"/>
    <w:rsid w:val="006C05A6"/>
    <w:rsid w:val="006C3099"/>
    <w:rsid w:val="006D2780"/>
    <w:rsid w:val="006D45B9"/>
    <w:rsid w:val="006E0370"/>
    <w:rsid w:val="00712D78"/>
    <w:rsid w:val="0071496F"/>
    <w:rsid w:val="00720A91"/>
    <w:rsid w:val="0072726D"/>
    <w:rsid w:val="00753AA1"/>
    <w:rsid w:val="00754112"/>
    <w:rsid w:val="00771B6D"/>
    <w:rsid w:val="00772118"/>
    <w:rsid w:val="0077570E"/>
    <w:rsid w:val="00783DA3"/>
    <w:rsid w:val="007853CB"/>
    <w:rsid w:val="007907D4"/>
    <w:rsid w:val="0079413B"/>
    <w:rsid w:val="00796344"/>
    <w:rsid w:val="007A61AC"/>
    <w:rsid w:val="007B69A8"/>
    <w:rsid w:val="007C0621"/>
    <w:rsid w:val="008037EF"/>
    <w:rsid w:val="00811593"/>
    <w:rsid w:val="008152DB"/>
    <w:rsid w:val="0083215B"/>
    <w:rsid w:val="00832E0C"/>
    <w:rsid w:val="00842C6F"/>
    <w:rsid w:val="00844589"/>
    <w:rsid w:val="008659D2"/>
    <w:rsid w:val="0087781C"/>
    <w:rsid w:val="00877DE1"/>
    <w:rsid w:val="008903BD"/>
    <w:rsid w:val="0089162F"/>
    <w:rsid w:val="008942F2"/>
    <w:rsid w:val="008A6576"/>
    <w:rsid w:val="008C2E6B"/>
    <w:rsid w:val="008F3F05"/>
    <w:rsid w:val="00931E06"/>
    <w:rsid w:val="00933ECF"/>
    <w:rsid w:val="009447D6"/>
    <w:rsid w:val="009527C5"/>
    <w:rsid w:val="00962404"/>
    <w:rsid w:val="00976875"/>
    <w:rsid w:val="00985DD6"/>
    <w:rsid w:val="009C3501"/>
    <w:rsid w:val="009C4A64"/>
    <w:rsid w:val="009D7F31"/>
    <w:rsid w:val="00A14C39"/>
    <w:rsid w:val="00A2108E"/>
    <w:rsid w:val="00A230C7"/>
    <w:rsid w:val="00A2562A"/>
    <w:rsid w:val="00A32335"/>
    <w:rsid w:val="00A3794C"/>
    <w:rsid w:val="00A41990"/>
    <w:rsid w:val="00A775FD"/>
    <w:rsid w:val="00A80F7C"/>
    <w:rsid w:val="00A81F44"/>
    <w:rsid w:val="00A82FBA"/>
    <w:rsid w:val="00A84161"/>
    <w:rsid w:val="00A86599"/>
    <w:rsid w:val="00A94D0D"/>
    <w:rsid w:val="00AB1781"/>
    <w:rsid w:val="00AC2468"/>
    <w:rsid w:val="00AD23F1"/>
    <w:rsid w:val="00AE0677"/>
    <w:rsid w:val="00B02EA7"/>
    <w:rsid w:val="00B226AE"/>
    <w:rsid w:val="00B27532"/>
    <w:rsid w:val="00B33593"/>
    <w:rsid w:val="00B34680"/>
    <w:rsid w:val="00B35FF6"/>
    <w:rsid w:val="00B54898"/>
    <w:rsid w:val="00B922D1"/>
    <w:rsid w:val="00B92D4F"/>
    <w:rsid w:val="00BA16AF"/>
    <w:rsid w:val="00BB071F"/>
    <w:rsid w:val="00BC6EC3"/>
    <w:rsid w:val="00BF628B"/>
    <w:rsid w:val="00C03A8C"/>
    <w:rsid w:val="00C05E3B"/>
    <w:rsid w:val="00C07BB0"/>
    <w:rsid w:val="00C32BFC"/>
    <w:rsid w:val="00C36D7E"/>
    <w:rsid w:val="00C52870"/>
    <w:rsid w:val="00C5604F"/>
    <w:rsid w:val="00C56CA2"/>
    <w:rsid w:val="00C63D50"/>
    <w:rsid w:val="00C64844"/>
    <w:rsid w:val="00C65871"/>
    <w:rsid w:val="00C838A7"/>
    <w:rsid w:val="00C877D4"/>
    <w:rsid w:val="00C90B74"/>
    <w:rsid w:val="00C9416B"/>
    <w:rsid w:val="00CA01CD"/>
    <w:rsid w:val="00CB008F"/>
    <w:rsid w:val="00CE09CE"/>
    <w:rsid w:val="00CE213A"/>
    <w:rsid w:val="00D01D36"/>
    <w:rsid w:val="00D26F28"/>
    <w:rsid w:val="00D345D8"/>
    <w:rsid w:val="00D44FFD"/>
    <w:rsid w:val="00D51B18"/>
    <w:rsid w:val="00D64137"/>
    <w:rsid w:val="00D67AD3"/>
    <w:rsid w:val="00D7304C"/>
    <w:rsid w:val="00D75E7D"/>
    <w:rsid w:val="00D80C71"/>
    <w:rsid w:val="00D82431"/>
    <w:rsid w:val="00D87C2B"/>
    <w:rsid w:val="00D90A15"/>
    <w:rsid w:val="00D92590"/>
    <w:rsid w:val="00DA2A77"/>
    <w:rsid w:val="00DA593A"/>
    <w:rsid w:val="00DB7D8E"/>
    <w:rsid w:val="00DC4749"/>
    <w:rsid w:val="00DD16F6"/>
    <w:rsid w:val="00DD60C5"/>
    <w:rsid w:val="00DD65B9"/>
    <w:rsid w:val="00DF1EAB"/>
    <w:rsid w:val="00E0063D"/>
    <w:rsid w:val="00E02477"/>
    <w:rsid w:val="00E061FB"/>
    <w:rsid w:val="00E161CE"/>
    <w:rsid w:val="00E17069"/>
    <w:rsid w:val="00E3355C"/>
    <w:rsid w:val="00E37C41"/>
    <w:rsid w:val="00E63B2E"/>
    <w:rsid w:val="00E71335"/>
    <w:rsid w:val="00E80CAF"/>
    <w:rsid w:val="00EA0882"/>
    <w:rsid w:val="00EC7C86"/>
    <w:rsid w:val="00ED559E"/>
    <w:rsid w:val="00EE1895"/>
    <w:rsid w:val="00EE70C0"/>
    <w:rsid w:val="00F12295"/>
    <w:rsid w:val="00F15DD1"/>
    <w:rsid w:val="00F22890"/>
    <w:rsid w:val="00F3327E"/>
    <w:rsid w:val="00F422D1"/>
    <w:rsid w:val="00F539F8"/>
    <w:rsid w:val="00F7136D"/>
    <w:rsid w:val="00F749C9"/>
    <w:rsid w:val="00F74DB8"/>
    <w:rsid w:val="00F8043E"/>
    <w:rsid w:val="00F909D9"/>
    <w:rsid w:val="00F977C2"/>
    <w:rsid w:val="00FA172B"/>
    <w:rsid w:val="00FA2665"/>
    <w:rsid w:val="00FC4FD9"/>
    <w:rsid w:val="00FD70D6"/>
    <w:rsid w:val="00FE27DD"/>
    <w:rsid w:val="00FF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18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E18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E18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8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8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D"/>
  </w:style>
  <w:style w:type="paragraph" w:styleId="Footer">
    <w:name w:val="footer"/>
    <w:basedOn w:val="Normal"/>
    <w:link w:val="Foot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D"/>
  </w:style>
  <w:style w:type="table" w:styleId="LightShading">
    <w:name w:val="Light Shading"/>
    <w:basedOn w:val="TableNormal"/>
    <w:uiPriority w:val="60"/>
    <w:rsid w:val="009768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26D34"/>
    <w:pPr>
      <w:ind w:left="720"/>
      <w:contextualSpacing/>
    </w:pPr>
  </w:style>
  <w:style w:type="character" w:customStyle="1" w:styleId="highlight">
    <w:name w:val="highlight"/>
    <w:basedOn w:val="DefaultParagraphFont"/>
    <w:rsid w:val="004757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18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E18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E18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8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8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D"/>
  </w:style>
  <w:style w:type="paragraph" w:styleId="Footer">
    <w:name w:val="footer"/>
    <w:basedOn w:val="Normal"/>
    <w:link w:val="Foot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D"/>
  </w:style>
  <w:style w:type="table" w:styleId="LightShading">
    <w:name w:val="Light Shading"/>
    <w:basedOn w:val="TableNormal"/>
    <w:uiPriority w:val="60"/>
    <w:rsid w:val="009768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26D34"/>
    <w:pPr>
      <w:ind w:left="720"/>
      <w:contextualSpacing/>
    </w:pPr>
  </w:style>
  <w:style w:type="character" w:customStyle="1" w:styleId="highlight">
    <w:name w:val="highlight"/>
    <w:basedOn w:val="DefaultParagraphFont"/>
    <w:rsid w:val="00475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7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lmaan\Dropbox\!IN3040%20Project%20Management\Social%20Media%20Project%20Proposal\Processes\Minut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Minutes Template.dotx</Template>
  <TotalTime>271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By Gurvinder Kaur</dc:creator>
  <cp:lastModifiedBy>Anrish</cp:lastModifiedBy>
  <cp:revision>197</cp:revision>
  <dcterms:created xsi:type="dcterms:W3CDTF">2014-05-07T10:27:00Z</dcterms:created>
  <dcterms:modified xsi:type="dcterms:W3CDTF">2014-05-12T09:53:00Z</dcterms:modified>
</cp:coreProperties>
</file>