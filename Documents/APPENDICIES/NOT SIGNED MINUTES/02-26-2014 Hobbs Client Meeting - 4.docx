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76875" w:rsidRPr="00976875" w:rsidTr="00976875">
        <w:tc>
          <w:tcPr>
            <w:tcW w:w="9242" w:type="dxa"/>
            <w:shd w:val="clear" w:color="auto" w:fill="FFFFFF" w:themeFill="background1"/>
          </w:tcPr>
          <w:p w:rsidR="00EE1895" w:rsidRPr="00976875" w:rsidRDefault="00F8043E" w:rsidP="00A84161">
            <w:pPr>
              <w:pStyle w:val="Title"/>
              <w:pBdr>
                <w:bottom w:val="single" w:sz="4" w:space="4" w:color="auto"/>
              </w:pBdr>
              <w:jc w:val="center"/>
              <w:rPr>
                <w:color w:val="auto"/>
              </w:rPr>
            </w:pPr>
            <w:r w:rsidRPr="00976875">
              <w:rPr>
                <w:noProof/>
                <w:color w:val="auto"/>
              </w:rPr>
              <w:drawing>
                <wp:anchor distT="0" distB="0" distL="114300" distR="114300" simplePos="0" relativeHeight="251658240" behindDoc="1" locked="0" layoutInCell="1" allowOverlap="1" wp14:anchorId="6B654171" wp14:editId="268C7BB2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1" name="Picture 1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FA2665">
              <w:rPr>
                <w:noProof/>
                <w:color w:val="auto"/>
              </w:rPr>
              <w:t>Hobbs Dry</w:t>
            </w:r>
            <w:r w:rsidR="00631D6F" w:rsidRPr="00976875">
              <w:rPr>
                <w:noProof/>
                <w:color w:val="auto"/>
              </w:rPr>
              <w:drawing>
                <wp:anchor distT="0" distB="0" distL="114300" distR="114300" simplePos="0" relativeHeight="251660288" behindDoc="1" locked="0" layoutInCell="1" allowOverlap="1" wp14:anchorId="76722803" wp14:editId="1475FED1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2" name="Picture 2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631D6F">
              <w:rPr>
                <w:noProof/>
                <w:color w:val="auto"/>
              </w:rPr>
              <w:t xml:space="preserve"> Cleaners </w:t>
            </w:r>
            <w:r w:rsidR="00F539F8">
              <w:rPr>
                <w:noProof/>
                <w:color w:val="auto"/>
              </w:rPr>
              <w:t>&amp; Launderette Meeting Minutes #4</w:t>
            </w:r>
          </w:p>
          <w:p w:rsidR="00EE1895" w:rsidRPr="00976875" w:rsidRDefault="00612131" w:rsidP="00612131">
            <w:pPr>
              <w:pStyle w:val="Subtitle"/>
              <w:tabs>
                <w:tab w:val="center" w:pos="4513"/>
                <w:tab w:val="left" w:pos="8313"/>
              </w:tabs>
              <w:rPr>
                <w:color w:val="auto"/>
              </w:rPr>
            </w:pPr>
            <w:r>
              <w:rPr>
                <w:color w:val="auto"/>
              </w:rPr>
              <w:tab/>
            </w:r>
            <w:r w:rsidR="00E37C41">
              <w:rPr>
                <w:color w:val="auto"/>
              </w:rPr>
              <w:t>Location: Hobbs Launderette</w:t>
            </w:r>
            <w:r>
              <w:rPr>
                <w:color w:val="auto"/>
              </w:rPr>
              <w:tab/>
            </w:r>
          </w:p>
          <w:p w:rsidR="00EE1895" w:rsidRDefault="0014212D" w:rsidP="0014212D">
            <w:pPr>
              <w:pStyle w:val="Subtitle"/>
              <w:tabs>
                <w:tab w:val="center" w:pos="4513"/>
                <w:tab w:val="left" w:pos="7515"/>
              </w:tabs>
              <w:rPr>
                <w:color w:val="auto"/>
              </w:rPr>
            </w:pPr>
            <w:r w:rsidRPr="00976875">
              <w:rPr>
                <w:color w:val="auto"/>
              </w:rPr>
              <w:tab/>
            </w:r>
            <w:r w:rsidR="00C32BFC">
              <w:rPr>
                <w:color w:val="auto"/>
              </w:rPr>
              <w:t>February</w:t>
            </w:r>
            <w:r w:rsidR="00612131">
              <w:rPr>
                <w:color w:val="auto"/>
              </w:rPr>
              <w:t xml:space="preserve"> </w:t>
            </w:r>
            <w:r w:rsidR="00C32BFC">
              <w:rPr>
                <w:color w:val="auto"/>
              </w:rPr>
              <w:t>26</w:t>
            </w:r>
            <w:r w:rsidR="00550647" w:rsidRPr="00550647">
              <w:rPr>
                <w:color w:val="auto"/>
                <w:vertAlign w:val="superscript"/>
              </w:rPr>
              <w:t>th</w:t>
            </w:r>
            <w:r w:rsidR="00550647">
              <w:rPr>
                <w:color w:val="auto"/>
              </w:rPr>
              <w:t xml:space="preserve"> </w:t>
            </w:r>
            <w:r w:rsidR="00C32BFC">
              <w:rPr>
                <w:color w:val="auto"/>
              </w:rPr>
              <w:t>2014</w:t>
            </w:r>
            <w:r w:rsidR="00612131">
              <w:rPr>
                <w:color w:val="auto"/>
              </w:rPr>
              <w:t xml:space="preserve"> at </w:t>
            </w:r>
            <w:r w:rsidR="00C32BFC">
              <w:rPr>
                <w:color w:val="auto"/>
              </w:rPr>
              <w:t>09.00am-10.15a,</w:t>
            </w:r>
          </w:p>
          <w:p w:rsidR="00275F24" w:rsidRDefault="00275F24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  <w:sz w:val="24"/>
              </w:rPr>
            </w:pPr>
          </w:p>
          <w:p w:rsidR="00EE1895" w:rsidRPr="00976875" w:rsidRDefault="00EE1895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</w:rPr>
            </w:pPr>
            <w:r w:rsidRPr="00976875">
              <w:rPr>
                <w:rFonts w:asciiTheme="minorHAnsi" w:hAnsiTheme="minorHAnsi"/>
                <w:color w:val="auto"/>
                <w:sz w:val="24"/>
              </w:rPr>
              <w:t xml:space="preserve">Presents: </w:t>
            </w:r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Tika Lal Bomjan and</w:t>
            </w:r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 xml:space="preserve"> Gurvinder Kaur</w:t>
            </w:r>
            <w:r w:rsidR="0014212D" w:rsidRPr="00976875">
              <w:rPr>
                <w:rFonts w:asciiTheme="minorHAnsi" w:hAnsiTheme="minorHAnsi"/>
                <w:b w:val="0"/>
                <w:color w:val="auto"/>
                <w:sz w:val="24"/>
              </w:rPr>
              <w:t xml:space="preserve">                                                                                               </w:t>
            </w:r>
          </w:p>
        </w:tc>
      </w:tr>
    </w:tbl>
    <w:p w:rsidR="00535E7C" w:rsidRDefault="00535E7C" w:rsidP="00F8043E">
      <w:pPr>
        <w:pStyle w:val="Subtitle"/>
        <w:tabs>
          <w:tab w:val="right" w:pos="9026"/>
        </w:tabs>
        <w:rPr>
          <w:rFonts w:asciiTheme="minorHAnsi" w:eastAsiaTheme="minorEastAsia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:rsidR="002B11D3" w:rsidRPr="00976875" w:rsidRDefault="002B11D3" w:rsidP="002B11D3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Project</w:t>
      </w:r>
      <w:r w:rsidRPr="00976875">
        <w:rPr>
          <w:rStyle w:val="Strong"/>
          <w:i w:val="0"/>
          <w:color w:val="auto"/>
        </w:rPr>
        <w:t xml:space="preserve"> </w:t>
      </w:r>
      <w:r>
        <w:rPr>
          <w:rStyle w:val="Strong"/>
          <w:i w:val="0"/>
          <w:color w:val="auto"/>
        </w:rPr>
        <w:t>topics</w:t>
      </w:r>
      <w:r w:rsidRPr="00976875">
        <w:rPr>
          <w:rStyle w:val="Strong"/>
          <w:i w:val="0"/>
          <w:color w:val="auto"/>
        </w:rPr>
        <w:t xml:space="preserve"> discussed:</w:t>
      </w:r>
    </w:p>
    <w:tbl>
      <w:tblPr>
        <w:tblStyle w:val="LightShading"/>
        <w:tblpPr w:leftFromText="180" w:rightFromText="180" w:vertAnchor="page" w:horzAnchor="margin" w:tblpY="6187"/>
        <w:tblW w:w="0" w:type="auto"/>
        <w:tblLook w:val="04A0" w:firstRow="1" w:lastRow="0" w:firstColumn="1" w:lastColumn="0" w:noHBand="0" w:noVBand="1"/>
      </w:tblPr>
      <w:tblGrid>
        <w:gridCol w:w="817"/>
        <w:gridCol w:w="8363"/>
      </w:tblGrid>
      <w:tr w:rsidR="002B11D3" w:rsidRPr="00976875" w:rsidTr="00ED4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jc w:val="center"/>
              <w:rPr>
                <w:color w:val="auto"/>
              </w:rPr>
            </w:pPr>
          </w:p>
        </w:tc>
        <w:tc>
          <w:tcPr>
            <w:tcW w:w="8363" w:type="dxa"/>
          </w:tcPr>
          <w:p w:rsidR="00E04B0D" w:rsidRPr="002B11D3" w:rsidRDefault="00E04B0D" w:rsidP="002B1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3E4FFC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E4FFC" w:rsidRPr="003E4FFC" w:rsidRDefault="003E4FFC" w:rsidP="003E4FFC">
            <w:pPr>
              <w:pStyle w:val="ListParagraph"/>
              <w:numPr>
                <w:ilvl w:val="0"/>
                <w:numId w:val="9"/>
              </w:numPr>
              <w:jc w:val="center"/>
            </w:pPr>
          </w:p>
        </w:tc>
        <w:tc>
          <w:tcPr>
            <w:tcW w:w="8363" w:type="dxa"/>
          </w:tcPr>
          <w:p w:rsidR="003E4FFC" w:rsidRPr="002B11D3" w:rsidRDefault="003E4FFC" w:rsidP="00D23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Ensured requirement and design </w:t>
            </w:r>
            <w:r w:rsidR="00C877D4">
              <w:t xml:space="preserve">diagrams, </w:t>
            </w:r>
            <w:r w:rsidR="00D23EBF">
              <w:t xml:space="preserve">use-case </w:t>
            </w:r>
            <w:r>
              <w:t xml:space="preserve">specification </w:t>
            </w:r>
            <w:r w:rsidR="0071496F">
              <w:t>are</w:t>
            </w:r>
            <w:r w:rsidR="00607C36">
              <w:t xml:space="preserve"> all</w:t>
            </w:r>
            <w:r w:rsidR="00842C6F">
              <w:t xml:space="preserve"> consistent with </w:t>
            </w:r>
            <w:r w:rsidR="000C12BA">
              <w:t xml:space="preserve">the </w:t>
            </w:r>
            <w:r w:rsidR="00D23EBF">
              <w:t>f</w:t>
            </w:r>
            <w:r w:rsidR="00D3745E">
              <w:t>unctionalities</w:t>
            </w:r>
            <w:r w:rsidR="00842C6F">
              <w:t xml:space="preserve"> of the system</w:t>
            </w:r>
          </w:p>
        </w:tc>
      </w:tr>
      <w:tr w:rsidR="002B11D3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B11D3" w:rsidRPr="002B11D3" w:rsidRDefault="00EA0882" w:rsidP="002B1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Updates</w:t>
            </w:r>
            <w:r w:rsidR="00962404">
              <w:rPr>
                <w:color w:val="auto"/>
              </w:rPr>
              <w:t xml:space="preserve"> shown</w:t>
            </w:r>
            <w:r>
              <w:rPr>
                <w:color w:val="auto"/>
              </w:rPr>
              <w:t xml:space="preserve"> of </w:t>
            </w:r>
            <w:r w:rsidR="00435BFF">
              <w:rPr>
                <w:color w:val="auto"/>
              </w:rPr>
              <w:t>b</w:t>
            </w:r>
            <w:r>
              <w:rPr>
                <w:color w:val="auto"/>
              </w:rPr>
              <w:t>usiness and</w:t>
            </w:r>
            <w:r w:rsidR="0026137F">
              <w:rPr>
                <w:color w:val="auto"/>
              </w:rPr>
              <w:t xml:space="preserve"> come-in customers functionalities</w:t>
            </w:r>
          </w:p>
        </w:tc>
      </w:tr>
      <w:tr w:rsidR="002B11D3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B11D3" w:rsidRPr="002B11D3" w:rsidRDefault="00962404" w:rsidP="00435B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Updates shown of the admin functionalities</w:t>
            </w:r>
          </w:p>
        </w:tc>
      </w:tr>
      <w:tr w:rsidR="00435BFF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435BFF" w:rsidRPr="002B11D3" w:rsidRDefault="00435BFF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435BFF" w:rsidRDefault="00435BFF" w:rsidP="00435B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Updates of </w:t>
            </w:r>
            <w:r w:rsidR="00962404">
              <w:t xml:space="preserve">the changes made with the </w:t>
            </w:r>
            <w:r>
              <w:t>design and layout</w:t>
            </w:r>
            <w:r w:rsidR="00BC6EC3">
              <w:t xml:space="preserve"> – include correct logo</w:t>
            </w:r>
          </w:p>
        </w:tc>
      </w:tr>
      <w:tr w:rsidR="002B11D3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B11D3" w:rsidRPr="002B11D3" w:rsidRDefault="00435BFF" w:rsidP="00D80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Allowed Admin to test the </w:t>
            </w:r>
            <w:r w:rsidR="00DB7D8E">
              <w:t>webpages’</w:t>
            </w:r>
            <w:r w:rsidR="00A86599">
              <w:t xml:space="preserve"> </w:t>
            </w:r>
            <w:r>
              <w:t>functionalities</w:t>
            </w:r>
            <w:r w:rsidR="007B69A8">
              <w:t xml:space="preserve"> on Gurvinder’s laptop</w:t>
            </w:r>
            <w:r>
              <w:t xml:space="preserve"> </w:t>
            </w:r>
            <w:r w:rsidR="00D75E7D">
              <w:t>– image</w:t>
            </w:r>
            <w:r w:rsidR="00793FF9">
              <w:t>s</w:t>
            </w:r>
            <w:r w:rsidR="00D75E7D">
              <w:t xml:space="preserve"> </w:t>
            </w:r>
            <w:r w:rsidR="00793FF9">
              <w:t xml:space="preserve">not displaying </w:t>
            </w:r>
            <w:r w:rsidR="00D80F8D">
              <w:t>on Order</w:t>
            </w:r>
            <w:r w:rsidR="00D75E7D">
              <w:t xml:space="preserve"> page</w:t>
            </w:r>
          </w:p>
        </w:tc>
      </w:tr>
      <w:tr w:rsidR="002B11D3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B11D3" w:rsidRPr="002B11D3" w:rsidRDefault="00435BFF" w:rsidP="00343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Gurvinder was allowed to take photographs of the property, machines and clothes to display appropriate </w:t>
            </w:r>
            <w:r w:rsidR="00343AAD">
              <w:t>images on the web-based system</w:t>
            </w:r>
          </w:p>
        </w:tc>
      </w:tr>
      <w:tr w:rsidR="00D01D36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D01D36" w:rsidRPr="002B11D3" w:rsidRDefault="00D01D36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D01D36" w:rsidRDefault="00D01D36" w:rsidP="002B1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PayPal integration (including buttons for all inputted services)</w:t>
            </w:r>
          </w:p>
        </w:tc>
      </w:tr>
      <w:tr w:rsidR="0036259B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36259B" w:rsidRPr="002B11D3" w:rsidRDefault="0036259B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36259B" w:rsidRDefault="000167CF" w:rsidP="00A60D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Extra </w:t>
            </w:r>
            <w:r w:rsidR="0036259B">
              <w:t xml:space="preserve">feature included to contact Hobbs with an email message and </w:t>
            </w:r>
            <w:r>
              <w:t>being able to find your route from existing location via</w:t>
            </w:r>
            <w:r w:rsidR="0036259B">
              <w:t xml:space="preserve"> </w:t>
            </w:r>
            <w:r w:rsidR="003F75EF">
              <w:t xml:space="preserve">API </w:t>
            </w:r>
            <w:r w:rsidR="00A60DD3">
              <w:t>Google M</w:t>
            </w:r>
            <w:r w:rsidR="0036259B">
              <w:t xml:space="preserve">ap </w:t>
            </w:r>
            <w:r>
              <w:t xml:space="preserve"> (third party service additional feature)</w:t>
            </w:r>
            <w:r w:rsidR="0036259B">
              <w:t xml:space="preserve"> </w:t>
            </w:r>
          </w:p>
        </w:tc>
      </w:tr>
    </w:tbl>
    <w:p w:rsidR="00D92590" w:rsidRPr="00976875" w:rsidRDefault="00D92590" w:rsidP="00EE1895"/>
    <w:tbl>
      <w:tblPr>
        <w:tblStyle w:val="LightShading"/>
        <w:tblpPr w:leftFromText="180" w:rightFromText="180" w:vertAnchor="text" w:horzAnchor="margin" w:tblpXSpec="center" w:tblpY="219"/>
        <w:tblW w:w="9180" w:type="dxa"/>
        <w:tblLook w:val="04A0" w:firstRow="1" w:lastRow="0" w:firstColumn="1" w:lastColumn="0" w:noHBand="0" w:noVBand="1"/>
      </w:tblPr>
      <w:tblGrid>
        <w:gridCol w:w="1392"/>
        <w:gridCol w:w="7788"/>
      </w:tblGrid>
      <w:tr w:rsidR="00976875" w:rsidRPr="00976875" w:rsidTr="00026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D92590" w:rsidP="00D92590">
            <w:pPr>
              <w:jc w:val="center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No.</w:t>
            </w:r>
          </w:p>
        </w:tc>
        <w:tc>
          <w:tcPr>
            <w:tcW w:w="7788" w:type="dxa"/>
          </w:tcPr>
          <w:p w:rsidR="00D92590" w:rsidRPr="00976875" w:rsidRDefault="00D92590" w:rsidP="00D925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Taken</w:t>
            </w:r>
          </w:p>
        </w:tc>
      </w:tr>
      <w:tr w:rsidR="00E0063D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E0063D" w:rsidRPr="00976875" w:rsidRDefault="00E0063D" w:rsidP="00D92590">
            <w:pPr>
              <w:jc w:val="center"/>
            </w:pPr>
            <w:r>
              <w:t>1</w:t>
            </w:r>
          </w:p>
        </w:tc>
        <w:tc>
          <w:tcPr>
            <w:tcW w:w="7788" w:type="dxa"/>
          </w:tcPr>
          <w:p w:rsidR="00E0063D" w:rsidRPr="00976875" w:rsidRDefault="006E0370" w:rsidP="00222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</w:t>
            </w:r>
            <w:r w:rsidR="009D7F31">
              <w:t xml:space="preserve"> design requirements with the </w:t>
            </w:r>
            <w:r w:rsidR="002223F9">
              <w:t>latest</w:t>
            </w:r>
            <w:r w:rsidR="009D7F31">
              <w:t xml:space="preserve"> website’s functionalities </w:t>
            </w:r>
          </w:p>
        </w:tc>
      </w:tr>
      <w:tr w:rsidR="00976875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E0063D" w:rsidP="00FA172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7788" w:type="dxa"/>
          </w:tcPr>
          <w:p w:rsidR="006405BF" w:rsidRDefault="006405BF" w:rsidP="00344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 xml:space="preserve">Feedback from client: </w:t>
            </w:r>
          </w:p>
          <w:p w:rsidR="00A2108E" w:rsidRPr="00976875" w:rsidRDefault="006405BF" w:rsidP="00344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I</w:t>
            </w:r>
            <w:bookmarkStart w:id="0" w:name="_GoBack"/>
            <w:bookmarkEnd w:id="0"/>
            <w:r w:rsidR="005B6D1F">
              <w:rPr>
                <w:color w:val="auto"/>
              </w:rPr>
              <w:t>nclude</w:t>
            </w:r>
            <w:r w:rsidR="003445A4">
              <w:rPr>
                <w:color w:val="auto"/>
              </w:rPr>
              <w:t xml:space="preserve"> radio button to separate </w:t>
            </w:r>
            <w:r w:rsidR="003F78A1">
              <w:rPr>
                <w:color w:val="auto"/>
              </w:rPr>
              <w:t xml:space="preserve">commercial business customers and come-in customers </w:t>
            </w:r>
            <w:r w:rsidR="003445A4">
              <w:rPr>
                <w:color w:val="auto"/>
              </w:rPr>
              <w:t>with registrati</w:t>
            </w:r>
            <w:r w:rsidR="005232BB">
              <w:rPr>
                <w:color w:val="auto"/>
              </w:rPr>
              <w:t>on, and separate customer panel</w:t>
            </w:r>
          </w:p>
        </w:tc>
      </w:tr>
      <w:tr w:rsidR="006D2780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Default="006D2780" w:rsidP="006D2780">
            <w:pPr>
              <w:jc w:val="center"/>
            </w:pPr>
            <w:r>
              <w:t xml:space="preserve">3 </w:t>
            </w:r>
          </w:p>
        </w:tc>
        <w:tc>
          <w:tcPr>
            <w:tcW w:w="7788" w:type="dxa"/>
          </w:tcPr>
          <w:p w:rsidR="006D2780" w:rsidRDefault="006D2780" w:rsidP="006D2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Improved admin functionality</w:t>
            </w:r>
            <w:r w:rsidR="00793FF9">
              <w:t xml:space="preserve"> with more accurate editing service method</w:t>
            </w:r>
          </w:p>
        </w:tc>
      </w:tr>
      <w:tr w:rsidR="006D2780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Default="006D2780" w:rsidP="006D2780">
            <w:pPr>
              <w:jc w:val="center"/>
            </w:pPr>
            <w:r>
              <w:t>4</w:t>
            </w:r>
          </w:p>
        </w:tc>
        <w:tc>
          <w:tcPr>
            <w:tcW w:w="7788" w:type="dxa"/>
          </w:tcPr>
          <w:p w:rsidR="006D2780" w:rsidRDefault="00687991" w:rsidP="00965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Improved </w:t>
            </w:r>
            <w:r w:rsidR="00551B5B">
              <w:t>the layout</w:t>
            </w:r>
            <w:r>
              <w:t xml:space="preserve"> to</w:t>
            </w:r>
            <w:r w:rsidR="00551B5B">
              <w:t xml:space="preserve"> </w:t>
            </w:r>
            <w:r w:rsidR="00965EA9">
              <w:t>a</w:t>
            </w:r>
            <w:r>
              <w:t xml:space="preserve"> </w:t>
            </w:r>
            <w:r w:rsidR="00551B5B" w:rsidRPr="00551B5B">
              <w:t xml:space="preserve">minimalist design </w:t>
            </w:r>
            <w:r w:rsidR="00551B5B">
              <w:t xml:space="preserve">including </w:t>
            </w:r>
            <w:r w:rsidR="009574A2">
              <w:t xml:space="preserve"> the correct business logo but </w:t>
            </w:r>
            <w:r w:rsidR="00965EA9">
              <w:t xml:space="preserve">with the </w:t>
            </w:r>
            <w:r w:rsidR="009574A2">
              <w:t>c</w:t>
            </w:r>
            <w:r w:rsidR="00965EA9">
              <w:t xml:space="preserve">olour scheme changed to make it look more </w:t>
            </w:r>
            <w:r w:rsidR="009574A2">
              <w:t>consistent with the rest of the layout</w:t>
            </w:r>
            <w:r w:rsidR="001136D5">
              <w:t xml:space="preserve"> design</w:t>
            </w:r>
          </w:p>
        </w:tc>
      </w:tr>
      <w:tr w:rsidR="006D2780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Pr="00976875" w:rsidRDefault="006D2780" w:rsidP="006D278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7788" w:type="dxa"/>
          </w:tcPr>
          <w:p w:rsidR="006D2780" w:rsidRPr="00976875" w:rsidRDefault="00405186" w:rsidP="006D2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 xml:space="preserve">Continuous testing on all webpages to ensure </w:t>
            </w:r>
            <w:r w:rsidR="00D90A15">
              <w:rPr>
                <w:color w:val="auto"/>
              </w:rPr>
              <w:t xml:space="preserve">all </w:t>
            </w:r>
            <w:r>
              <w:rPr>
                <w:color w:val="auto"/>
              </w:rPr>
              <w:t>the</w:t>
            </w:r>
            <w:r w:rsidR="00F909D9">
              <w:rPr>
                <w:color w:val="auto"/>
              </w:rPr>
              <w:t xml:space="preserve"> current</w:t>
            </w:r>
            <w:r>
              <w:rPr>
                <w:color w:val="auto"/>
              </w:rPr>
              <w:t xml:space="preserve"> functiona</w:t>
            </w:r>
            <w:r w:rsidR="002E578C">
              <w:rPr>
                <w:color w:val="auto"/>
              </w:rPr>
              <w:t>lities are working as required</w:t>
            </w:r>
            <w:r w:rsidR="00EC7C86">
              <w:rPr>
                <w:color w:val="auto"/>
              </w:rPr>
              <w:t xml:space="preserve">. </w:t>
            </w:r>
          </w:p>
        </w:tc>
      </w:tr>
      <w:tr w:rsidR="006D2780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Pr="00976875" w:rsidRDefault="006D2780" w:rsidP="006D278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7788" w:type="dxa"/>
          </w:tcPr>
          <w:p w:rsidR="006D2780" w:rsidRPr="00976875" w:rsidRDefault="008F034D" w:rsidP="00164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t>Inputted</w:t>
            </w:r>
            <w:r w:rsidR="006D2780">
              <w:t xml:space="preserve"> service items, </w:t>
            </w:r>
            <w:r w:rsidR="0066095B">
              <w:t>description,</w:t>
            </w:r>
            <w:r w:rsidR="006D2780">
              <w:t xml:space="preserve"> prices</w:t>
            </w:r>
            <w:r w:rsidR="0066095B">
              <w:t xml:space="preserve"> and included images </w:t>
            </w:r>
            <w:r w:rsidR="006D2780">
              <w:t>on</w:t>
            </w:r>
            <w:r w:rsidR="001900A3">
              <w:t xml:space="preserve"> </w:t>
            </w:r>
            <w:r w:rsidR="007925AE">
              <w:t xml:space="preserve">the </w:t>
            </w:r>
            <w:r w:rsidR="00ED346D">
              <w:t>Order</w:t>
            </w:r>
            <w:r w:rsidR="0066095B">
              <w:t xml:space="preserve"> page</w:t>
            </w:r>
            <w:r w:rsidR="006D2780">
              <w:t xml:space="preserve"> </w:t>
            </w:r>
            <w:r w:rsidR="00353680">
              <w:t>from</w:t>
            </w:r>
            <w:r w:rsidR="00405186">
              <w:t xml:space="preserve"> the </w:t>
            </w:r>
            <w:r w:rsidR="00164757">
              <w:t>information provided by</w:t>
            </w:r>
            <w:r w:rsidR="0072726D">
              <w:t xml:space="preserve"> the</w:t>
            </w:r>
            <w:r w:rsidR="00405186">
              <w:t xml:space="preserve"> client.</w:t>
            </w:r>
            <w:r w:rsidR="00CE09CE">
              <w:t xml:space="preserve"> </w:t>
            </w:r>
          </w:p>
        </w:tc>
      </w:tr>
      <w:tr w:rsidR="006D2780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Default="006D2780" w:rsidP="006D2780">
            <w:pPr>
              <w:jc w:val="center"/>
            </w:pPr>
            <w:r>
              <w:t xml:space="preserve">7 </w:t>
            </w:r>
          </w:p>
        </w:tc>
        <w:tc>
          <w:tcPr>
            <w:tcW w:w="7788" w:type="dxa"/>
          </w:tcPr>
          <w:p w:rsidR="006D2780" w:rsidRDefault="00235DD4" w:rsidP="00170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Started</w:t>
            </w:r>
            <w:r w:rsidR="0035457B">
              <w:t xml:space="preserve"> </w:t>
            </w:r>
            <w:r w:rsidR="006D2780">
              <w:t xml:space="preserve">PayPal integration </w:t>
            </w:r>
            <w:r w:rsidR="001701A3">
              <w:t>on</w:t>
            </w:r>
            <w:r w:rsidR="006D2780">
              <w:t xml:space="preserve"> Hobbs’s order webpage</w:t>
            </w:r>
          </w:p>
        </w:tc>
      </w:tr>
      <w:tr w:rsidR="006D2780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Default="006D2780" w:rsidP="006D2780">
            <w:pPr>
              <w:jc w:val="center"/>
            </w:pPr>
            <w:r>
              <w:t>8</w:t>
            </w:r>
          </w:p>
        </w:tc>
        <w:tc>
          <w:tcPr>
            <w:tcW w:w="7788" w:type="dxa"/>
          </w:tcPr>
          <w:p w:rsidR="006D2780" w:rsidRDefault="006D2780" w:rsidP="006D2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Improved design of contact page with message input and Google map</w:t>
            </w:r>
          </w:p>
        </w:tc>
      </w:tr>
      <w:tr w:rsidR="006D2780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2780" w:rsidRDefault="006D2780" w:rsidP="006D2780">
            <w:pPr>
              <w:jc w:val="center"/>
            </w:pPr>
            <w:r>
              <w:t>9</w:t>
            </w:r>
          </w:p>
        </w:tc>
        <w:tc>
          <w:tcPr>
            <w:tcW w:w="7788" w:type="dxa"/>
          </w:tcPr>
          <w:p w:rsidR="001701A3" w:rsidRDefault="002F2CCF" w:rsidP="006D2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Implementation requirement:</w:t>
            </w:r>
          </w:p>
          <w:p w:rsidR="006D2780" w:rsidRDefault="002F2CCF" w:rsidP="008014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c</w:t>
            </w:r>
            <w:r w:rsidR="006D2780">
              <w:t xml:space="preserve">ustomers can enter </w:t>
            </w:r>
            <w:r>
              <w:t xml:space="preserve">their </w:t>
            </w:r>
            <w:r w:rsidR="006D2780">
              <w:t>collection and delivery address</w:t>
            </w:r>
            <w:r>
              <w:t xml:space="preserve"> when registering </w:t>
            </w:r>
            <w:r>
              <w:lastRenderedPageBreak/>
              <w:t>but Come-</w:t>
            </w:r>
            <w:r w:rsidR="006D2780">
              <w:t>in customer</w:t>
            </w:r>
            <w:r>
              <w:t>s only</w:t>
            </w:r>
            <w:r w:rsidR="006D2780">
              <w:t xml:space="preserve"> enter their home address. As Hobbs doesn’t provide collection and delivery for </w:t>
            </w:r>
            <w:r w:rsidR="0093283F">
              <w:t>come-in</w:t>
            </w:r>
            <w:r w:rsidR="006D2780">
              <w:t xml:space="preserve"> customers, </w:t>
            </w:r>
            <w:r w:rsidR="008014D5">
              <w:t xml:space="preserve">it is </w:t>
            </w:r>
            <w:r w:rsidR="006D2780">
              <w:t>only for business customers</w:t>
            </w:r>
          </w:p>
        </w:tc>
      </w:tr>
    </w:tbl>
    <w:p w:rsidR="00712A80" w:rsidRDefault="00712A80" w:rsidP="00832E0C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</w:p>
    <w:p w:rsidR="00832E0C" w:rsidRDefault="00832E0C" w:rsidP="00832E0C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Signed:</w:t>
      </w:r>
    </w:p>
    <w:p w:rsidR="00832E0C" w:rsidRPr="00912383" w:rsidRDefault="00832E0C" w:rsidP="00832E0C"/>
    <w:p w:rsidR="00832E0C" w:rsidRDefault="00832E0C" w:rsidP="00832E0C">
      <w:pPr>
        <w:ind w:firstLine="720"/>
        <w:rPr>
          <w:b/>
        </w:rPr>
      </w:pPr>
      <w:r w:rsidRPr="001E7E73">
        <w:rPr>
          <w:b/>
        </w:rPr>
        <w:t>Gurvinder Kaur</w:t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  <w:t>Tika Lal Bomjan</w:t>
      </w:r>
    </w:p>
    <w:p w:rsidR="00832E0C" w:rsidRPr="001E7E73" w:rsidRDefault="00832E0C" w:rsidP="00832E0C">
      <w:pPr>
        <w:ind w:firstLine="720"/>
        <w:rPr>
          <w:b/>
        </w:rPr>
      </w:pPr>
    </w:p>
    <w:p w:rsidR="00832E0C" w:rsidRDefault="00832E0C" w:rsidP="00832E0C">
      <w:pPr>
        <w:ind w:firstLine="720"/>
      </w:pPr>
      <w:r>
        <w:t>……………………...............</w:t>
      </w:r>
      <w:r>
        <w:tab/>
      </w:r>
      <w:r>
        <w:tab/>
      </w:r>
      <w:r>
        <w:tab/>
      </w:r>
      <w:r>
        <w:tab/>
      </w:r>
      <w:r>
        <w:tab/>
        <w:t>……………………...............</w:t>
      </w:r>
    </w:p>
    <w:p w:rsidR="00832E0C" w:rsidRPr="00976875" w:rsidRDefault="00832E0C" w:rsidP="00832E0C">
      <w:pPr>
        <w:ind w:firstLine="720"/>
      </w:pPr>
      <w:r>
        <w:t>Student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Client</w:t>
      </w:r>
    </w:p>
    <w:p w:rsidR="00D92590" w:rsidRPr="00976875" w:rsidRDefault="00832E0C" w:rsidP="00832E0C">
      <w:r>
        <w:rPr>
          <w:rFonts w:ascii="Calibri" w:eastAsia="Times New Roman" w:hAnsi="Calibri" w:cs="Times New Roman"/>
          <w:color w:val="000000"/>
          <w:sz w:val="24"/>
          <w:szCs w:val="24"/>
        </w:rPr>
        <w:br/>
      </w:r>
    </w:p>
    <w:p w:rsidR="0014212D" w:rsidRPr="00976875" w:rsidRDefault="0014212D" w:rsidP="00EE1895"/>
    <w:sectPr w:rsidR="0014212D" w:rsidRPr="00976875" w:rsidSect="0097687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6A00" w:rsidRDefault="00296A00" w:rsidP="0014212D">
      <w:pPr>
        <w:spacing w:after="0" w:line="240" w:lineRule="auto"/>
      </w:pPr>
      <w:r>
        <w:separator/>
      </w:r>
    </w:p>
  </w:endnote>
  <w:endnote w:type="continuationSeparator" w:id="0">
    <w:p w:rsidR="00296A00" w:rsidRDefault="00296A00" w:rsidP="0014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353" w:rsidRDefault="00DC535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868479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C5353" w:rsidRDefault="00DC5353" w:rsidP="00DC5353">
        <w:pPr>
          <w:pStyle w:val="Footer"/>
        </w:pPr>
        <w:r>
          <w:t>Hobbs Dry Cleaners &amp; Launderette Meeting Minutes #4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05B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529EC" w:rsidRDefault="00B529E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353" w:rsidRDefault="00DC53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6A00" w:rsidRDefault="00296A00" w:rsidP="0014212D">
      <w:pPr>
        <w:spacing w:after="0" w:line="240" w:lineRule="auto"/>
      </w:pPr>
      <w:r>
        <w:separator/>
      </w:r>
    </w:p>
  </w:footnote>
  <w:footnote w:type="continuationSeparator" w:id="0">
    <w:p w:rsidR="00296A00" w:rsidRDefault="00296A00" w:rsidP="00142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353" w:rsidRDefault="00DC535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4923" w:type="dxa"/>
      <w:jc w:val="right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single" w:sz="18" w:space="0" w:color="E36C0A" w:themeColor="accent6" w:themeShade="BF"/>
        <w:insideV w:val="single" w:sz="18" w:space="0" w:color="auto"/>
      </w:tblBorders>
      <w:tblLook w:val="04A0" w:firstRow="1" w:lastRow="0" w:firstColumn="1" w:lastColumn="0" w:noHBand="0" w:noVBand="1"/>
    </w:tblPr>
    <w:tblGrid>
      <w:gridCol w:w="4153"/>
      <w:gridCol w:w="770"/>
    </w:tblGrid>
    <w:tr w:rsidR="00E061FB" w:rsidTr="00E37C41">
      <w:trPr>
        <w:jc w:val="right"/>
      </w:trPr>
      <w:tc>
        <w:tcPr>
          <w:tcW w:w="4153" w:type="dxa"/>
          <w:hideMark/>
        </w:tcPr>
        <w:p w:rsidR="00976875" w:rsidRDefault="00B35FF6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IN3007</w:t>
          </w:r>
          <w:r w:rsidR="00976875">
            <w:rPr>
              <w:color w:val="002060"/>
              <w:sz w:val="32"/>
            </w:rPr>
            <w:t xml:space="preserve"> </w:t>
          </w:r>
          <w:r w:rsidR="00E37C41">
            <w:rPr>
              <w:color w:val="002060"/>
              <w:sz w:val="32"/>
            </w:rPr>
            <w:t>Individual Project</w:t>
          </w:r>
        </w:p>
        <w:p w:rsidR="00E061FB" w:rsidRDefault="00976875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City University London</w:t>
          </w:r>
        </w:p>
      </w:tc>
      <w:tc>
        <w:tcPr>
          <w:tcW w:w="770" w:type="dxa"/>
          <w:hideMark/>
        </w:tcPr>
        <w:p w:rsidR="00E061FB" w:rsidRDefault="00E061FB">
          <w:pPr>
            <w:pStyle w:val="Header"/>
            <w:tabs>
              <w:tab w:val="clear" w:pos="4513"/>
              <w:tab w:val="left" w:pos="7780"/>
            </w:tabs>
            <w:rPr>
              <w:color w:val="002060"/>
              <w:sz w:val="32"/>
            </w:rPr>
          </w:pPr>
        </w:p>
      </w:tc>
    </w:tr>
  </w:tbl>
  <w:p w:rsidR="00E061FB" w:rsidRDefault="00E061F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353" w:rsidRDefault="00DC535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15095"/>
    <w:multiLevelType w:val="hybridMultilevel"/>
    <w:tmpl w:val="77383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17D99"/>
    <w:multiLevelType w:val="hybridMultilevel"/>
    <w:tmpl w:val="3C1C4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9838CA"/>
    <w:multiLevelType w:val="hybridMultilevel"/>
    <w:tmpl w:val="94420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B12184"/>
    <w:multiLevelType w:val="hybridMultilevel"/>
    <w:tmpl w:val="2EE2D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394CF9"/>
    <w:multiLevelType w:val="hybridMultilevel"/>
    <w:tmpl w:val="4F4A5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F35C45"/>
    <w:multiLevelType w:val="hybridMultilevel"/>
    <w:tmpl w:val="062C3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6555E3"/>
    <w:multiLevelType w:val="hybridMultilevel"/>
    <w:tmpl w:val="435A6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CD04AD"/>
    <w:multiLevelType w:val="hybridMultilevel"/>
    <w:tmpl w:val="1C1A7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7979CF"/>
    <w:multiLevelType w:val="hybridMultilevel"/>
    <w:tmpl w:val="7A744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8"/>
  </w:num>
  <w:num w:numId="5">
    <w:abstractNumId w:val="0"/>
  </w:num>
  <w:num w:numId="6">
    <w:abstractNumId w:val="6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875"/>
    <w:rsid w:val="00012C4B"/>
    <w:rsid w:val="000167CF"/>
    <w:rsid w:val="00017ABE"/>
    <w:rsid w:val="00026D34"/>
    <w:rsid w:val="00050E82"/>
    <w:rsid w:val="000607A3"/>
    <w:rsid w:val="00063DD2"/>
    <w:rsid w:val="00082152"/>
    <w:rsid w:val="00083185"/>
    <w:rsid w:val="000C12BA"/>
    <w:rsid w:val="000C3785"/>
    <w:rsid w:val="000C67D1"/>
    <w:rsid w:val="000D4C2F"/>
    <w:rsid w:val="000E4ADE"/>
    <w:rsid w:val="001136D5"/>
    <w:rsid w:val="0014212D"/>
    <w:rsid w:val="00164757"/>
    <w:rsid w:val="001701A3"/>
    <w:rsid w:val="001900A3"/>
    <w:rsid w:val="001A4FC9"/>
    <w:rsid w:val="001D7AFA"/>
    <w:rsid w:val="002067C3"/>
    <w:rsid w:val="002223F9"/>
    <w:rsid w:val="00231719"/>
    <w:rsid w:val="00235DD4"/>
    <w:rsid w:val="0025119F"/>
    <w:rsid w:val="0026137F"/>
    <w:rsid w:val="00275F24"/>
    <w:rsid w:val="002765D8"/>
    <w:rsid w:val="0028571C"/>
    <w:rsid w:val="00296A00"/>
    <w:rsid w:val="00297EA6"/>
    <w:rsid w:val="002B11D3"/>
    <w:rsid w:val="002D69E9"/>
    <w:rsid w:val="002E365F"/>
    <w:rsid w:val="002E578C"/>
    <w:rsid w:val="002F2CCF"/>
    <w:rsid w:val="002F4729"/>
    <w:rsid w:val="003359A3"/>
    <w:rsid w:val="00343AAD"/>
    <w:rsid w:val="003445A4"/>
    <w:rsid w:val="00353680"/>
    <w:rsid w:val="0035457B"/>
    <w:rsid w:val="00354E87"/>
    <w:rsid w:val="0036241C"/>
    <w:rsid w:val="0036259B"/>
    <w:rsid w:val="00363D1E"/>
    <w:rsid w:val="00377F75"/>
    <w:rsid w:val="00382B75"/>
    <w:rsid w:val="00396883"/>
    <w:rsid w:val="003A47EE"/>
    <w:rsid w:val="003D5A3B"/>
    <w:rsid w:val="003D5AAF"/>
    <w:rsid w:val="003E4A78"/>
    <w:rsid w:val="003E4FFC"/>
    <w:rsid w:val="003F1409"/>
    <w:rsid w:val="003F65CF"/>
    <w:rsid w:val="003F7555"/>
    <w:rsid w:val="003F75EF"/>
    <w:rsid w:val="003F78A1"/>
    <w:rsid w:val="00405186"/>
    <w:rsid w:val="00435BFF"/>
    <w:rsid w:val="00446E18"/>
    <w:rsid w:val="00453A88"/>
    <w:rsid w:val="00473821"/>
    <w:rsid w:val="00475766"/>
    <w:rsid w:val="00497868"/>
    <w:rsid w:val="004D147F"/>
    <w:rsid w:val="004F30B8"/>
    <w:rsid w:val="005232BB"/>
    <w:rsid w:val="00535E7C"/>
    <w:rsid w:val="00550647"/>
    <w:rsid w:val="00551089"/>
    <w:rsid w:val="00551B5B"/>
    <w:rsid w:val="00551D5D"/>
    <w:rsid w:val="005848A5"/>
    <w:rsid w:val="00597DE4"/>
    <w:rsid w:val="005B6D1F"/>
    <w:rsid w:val="005C4FEE"/>
    <w:rsid w:val="005D07A0"/>
    <w:rsid w:val="00607C36"/>
    <w:rsid w:val="00612131"/>
    <w:rsid w:val="00623B94"/>
    <w:rsid w:val="00631D6F"/>
    <w:rsid w:val="006405BF"/>
    <w:rsid w:val="00650160"/>
    <w:rsid w:val="00660267"/>
    <w:rsid w:val="0066095B"/>
    <w:rsid w:val="00687991"/>
    <w:rsid w:val="006C3099"/>
    <w:rsid w:val="006D2780"/>
    <w:rsid w:val="006E0370"/>
    <w:rsid w:val="00712A80"/>
    <w:rsid w:val="0071496F"/>
    <w:rsid w:val="0072726D"/>
    <w:rsid w:val="00772118"/>
    <w:rsid w:val="00783DA3"/>
    <w:rsid w:val="007853CB"/>
    <w:rsid w:val="007907D4"/>
    <w:rsid w:val="007925AE"/>
    <w:rsid w:val="00793FF9"/>
    <w:rsid w:val="007B69A8"/>
    <w:rsid w:val="008014D5"/>
    <w:rsid w:val="00811593"/>
    <w:rsid w:val="008152DB"/>
    <w:rsid w:val="0083215B"/>
    <w:rsid w:val="00832E0C"/>
    <w:rsid w:val="00842C6F"/>
    <w:rsid w:val="00844589"/>
    <w:rsid w:val="00857397"/>
    <w:rsid w:val="00877DE1"/>
    <w:rsid w:val="008814A6"/>
    <w:rsid w:val="008A6576"/>
    <w:rsid w:val="008F034D"/>
    <w:rsid w:val="0090782C"/>
    <w:rsid w:val="0093283F"/>
    <w:rsid w:val="009527C5"/>
    <w:rsid w:val="009574A2"/>
    <w:rsid w:val="00962404"/>
    <w:rsid w:val="009658DF"/>
    <w:rsid w:val="00965EA9"/>
    <w:rsid w:val="00976875"/>
    <w:rsid w:val="009D7F31"/>
    <w:rsid w:val="00A2108E"/>
    <w:rsid w:val="00A2562A"/>
    <w:rsid w:val="00A32335"/>
    <w:rsid w:val="00A3794C"/>
    <w:rsid w:val="00A60DD3"/>
    <w:rsid w:val="00A775FD"/>
    <w:rsid w:val="00A80F7C"/>
    <w:rsid w:val="00A84161"/>
    <w:rsid w:val="00A86599"/>
    <w:rsid w:val="00AB1781"/>
    <w:rsid w:val="00B17506"/>
    <w:rsid w:val="00B35FF6"/>
    <w:rsid w:val="00B447FD"/>
    <w:rsid w:val="00B529EC"/>
    <w:rsid w:val="00B54898"/>
    <w:rsid w:val="00B92D4F"/>
    <w:rsid w:val="00BA16AF"/>
    <w:rsid w:val="00BC6EC3"/>
    <w:rsid w:val="00BF2196"/>
    <w:rsid w:val="00C03A8C"/>
    <w:rsid w:val="00C07BB0"/>
    <w:rsid w:val="00C32BFC"/>
    <w:rsid w:val="00C56CA2"/>
    <w:rsid w:val="00C64844"/>
    <w:rsid w:val="00C65871"/>
    <w:rsid w:val="00C877D4"/>
    <w:rsid w:val="00C9416B"/>
    <w:rsid w:val="00CA01CD"/>
    <w:rsid w:val="00CB008F"/>
    <w:rsid w:val="00CE09CE"/>
    <w:rsid w:val="00D01D36"/>
    <w:rsid w:val="00D23EBF"/>
    <w:rsid w:val="00D345D8"/>
    <w:rsid w:val="00D3745E"/>
    <w:rsid w:val="00D64137"/>
    <w:rsid w:val="00D7304C"/>
    <w:rsid w:val="00D75E7D"/>
    <w:rsid w:val="00D80F8D"/>
    <w:rsid w:val="00D90A15"/>
    <w:rsid w:val="00D92590"/>
    <w:rsid w:val="00DA2A77"/>
    <w:rsid w:val="00DB7D8E"/>
    <w:rsid w:val="00DC5353"/>
    <w:rsid w:val="00DD56DC"/>
    <w:rsid w:val="00E0063D"/>
    <w:rsid w:val="00E02477"/>
    <w:rsid w:val="00E04B0D"/>
    <w:rsid w:val="00E061FB"/>
    <w:rsid w:val="00E17069"/>
    <w:rsid w:val="00E37C41"/>
    <w:rsid w:val="00E63B2E"/>
    <w:rsid w:val="00E80CAF"/>
    <w:rsid w:val="00EA0882"/>
    <w:rsid w:val="00EC7C86"/>
    <w:rsid w:val="00ED346D"/>
    <w:rsid w:val="00ED559E"/>
    <w:rsid w:val="00EE1895"/>
    <w:rsid w:val="00F3327E"/>
    <w:rsid w:val="00F539F8"/>
    <w:rsid w:val="00F8043E"/>
    <w:rsid w:val="00F909D9"/>
    <w:rsid w:val="00FA172B"/>
    <w:rsid w:val="00FA2665"/>
    <w:rsid w:val="00FE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  <w:style w:type="paragraph" w:styleId="BalloonText">
    <w:name w:val="Balloon Text"/>
    <w:basedOn w:val="Normal"/>
    <w:link w:val="BalloonTextChar"/>
    <w:uiPriority w:val="99"/>
    <w:semiHidden/>
    <w:unhideWhenUsed/>
    <w:rsid w:val="00DC53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3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  <w:style w:type="paragraph" w:styleId="BalloonText">
    <w:name w:val="Balloon Text"/>
    <w:basedOn w:val="Normal"/>
    <w:link w:val="BalloonTextChar"/>
    <w:uiPriority w:val="99"/>
    <w:semiHidden/>
    <w:unhideWhenUsed/>
    <w:rsid w:val="00DC53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3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1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lmaan\Dropbox\!IN3040%20Project%20Management\Social%20Media%20Project%20Proposal\Processes\Minut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Minutes Template.dotx</Template>
  <TotalTime>149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By Gurvinder Kaur</dc:creator>
  <cp:lastModifiedBy>Anrish</cp:lastModifiedBy>
  <cp:revision>120</cp:revision>
  <dcterms:created xsi:type="dcterms:W3CDTF">2014-05-07T10:27:00Z</dcterms:created>
  <dcterms:modified xsi:type="dcterms:W3CDTF">2014-05-12T11:38:00Z</dcterms:modified>
</cp:coreProperties>
</file>